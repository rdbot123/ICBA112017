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7687929" w:displacedByCustomXml="next"/>
    <w:bookmarkStart w:id="1" w:name="_Toc487797775" w:displacedByCustomXml="next"/>
    <w:bookmarkStart w:id="2" w:name="_Toc465438613" w:displacedByCustomXml="next"/>
    <w:bookmarkStart w:id="3" w:name="_Toc464686031" w:displacedByCustomXml="next"/>
    <w:sdt>
      <w:sdtPr>
        <w:rPr>
          <w:noProof/>
        </w:rPr>
        <w:id w:val="1853673984"/>
        <w:picture/>
      </w:sdtPr>
      <w:sdtContent>
        <w:p w14:paraId="69E6F4B6" w14:textId="77777777" w:rsidR="00C730C5" w:rsidRDefault="00486EA1" w:rsidP="00356226">
          <w:pPr>
            <w:pStyle w:val="LabTitle"/>
            <w:jc w:val="both"/>
          </w:pPr>
          <w:r w:rsidRPr="00C05D49">
            <w:rPr>
              <w:noProof/>
            </w:rPr>
            <w:drawing>
              <wp:inline distT="0" distB="0" distL="0" distR="0" wp14:anchorId="597CA67D" wp14:editId="1E0BF370">
                <wp:extent cx="5943600" cy="1995170"/>
                <wp:effectExtent l="0" t="0" r="0" b="508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a:effectLst/>
                      </pic:spPr>
                    </pic:pic>
                  </a:graphicData>
                </a:graphic>
              </wp:inline>
            </w:drawing>
          </w:r>
        </w:p>
      </w:sdtContent>
    </w:sdt>
    <w:bookmarkEnd w:id="0" w:displacedByCustomXml="prev"/>
    <w:bookmarkEnd w:id="1" w:displacedByCustomXml="prev"/>
    <w:bookmarkEnd w:id="2" w:displacedByCustomXml="prev"/>
    <w:bookmarkEnd w:id="3" w:displacedByCustomXml="prev"/>
    <w:p w14:paraId="5C46D82F" w14:textId="6AA7A49D" w:rsidR="00C730C5" w:rsidRDefault="00E865CE" w:rsidP="00356226">
      <w:pPr>
        <w:pBdr>
          <w:top w:val="single" w:sz="4" w:space="1" w:color="auto"/>
          <w:bottom w:val="single" w:sz="18" w:space="1" w:color="auto"/>
        </w:pBdr>
        <w:spacing w:before="100" w:beforeAutospacing="1" w:after="0" w:line="240" w:lineRule="auto"/>
        <w:jc w:val="both"/>
      </w:pPr>
      <w:r w:rsidRPr="00C05D49">
        <w:rPr>
          <w:noProof/>
        </w:rPr>
        <mc:AlternateContent>
          <mc:Choice Requires="wps">
            <w:drawing>
              <wp:anchor distT="0" distB="0" distL="114300" distR="114300" simplePos="0" relativeHeight="251659264" behindDoc="0" locked="0" layoutInCell="1" allowOverlap="1" wp14:anchorId="0DF262AB" wp14:editId="26C0001B">
                <wp:simplePos x="0" y="0"/>
                <wp:positionH relativeFrom="margin">
                  <wp:align>left</wp:align>
                </wp:positionH>
                <wp:positionV relativeFrom="paragraph">
                  <wp:posOffset>-1409430</wp:posOffset>
                </wp:positionV>
                <wp:extent cx="2976664" cy="1235413"/>
                <wp:effectExtent l="0" t="0" r="0" b="3175"/>
                <wp:wrapNone/>
                <wp:docPr id="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664" cy="1235413"/>
                        </a:xfrm>
                        <a:prstGeom prst="rect">
                          <a:avLst/>
                        </a:prstGeom>
                        <a:solidFill>
                          <a:srgbClr val="0072C6">
                            <a:alpha val="81000"/>
                          </a:srgbClr>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5DB50258" w14:textId="0FCF02E8" w:rsidR="00F47084" w:rsidRPr="00A50A92" w:rsidRDefault="00F47084" w:rsidP="00E865CE">
                            <w:pPr>
                              <w:pStyle w:val="NormalWeb"/>
                              <w:spacing w:before="0" w:beforeAutospacing="0" w:after="0" w:afterAutospacing="0"/>
                              <w:ind w:left="288"/>
                              <w:rPr>
                                <w:rFonts w:ascii="Segoe UI" w:hAnsi="Segoe UI" w:cs="Segoe UI"/>
                                <w:color w:val="FFFFFF" w:themeColor="background1"/>
                                <w:sz w:val="36"/>
                                <w:szCs w:val="36"/>
                              </w:rPr>
                            </w:pPr>
                            <w:r>
                              <w:rPr>
                                <w:rFonts w:ascii="Segoe UI" w:hAnsi="Segoe UI" w:cs="Segoe UI"/>
                                <w:color w:val="FFFFFF" w:themeColor="background1"/>
                                <w:sz w:val="36"/>
                                <w:szCs w:val="36"/>
                              </w:rPr>
                              <w:t>I</w:t>
                            </w:r>
                            <w:r w:rsidRPr="007D04B0">
                              <w:rPr>
                                <w:rFonts w:ascii="Segoe UI" w:hAnsi="Segoe UI" w:cs="Segoe UI"/>
                                <w:color w:val="FFFFFF" w:themeColor="background1"/>
                                <w:sz w:val="36"/>
                                <w:szCs w:val="36"/>
                              </w:rPr>
                              <w:t>ntroduction to Cloud Analytics</w:t>
                            </w:r>
                          </w:p>
                        </w:txbxContent>
                      </wps:txbx>
                      <wps:bodyPr rot="0" vert="horz" wrap="square" lIns="36576" tIns="36576" rIns="36576" bIns="36576"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262AB" id="_x0000_t202" coordsize="21600,21600" o:spt="202" path="m,l,21600r21600,l21600,xe">
                <v:stroke joinstyle="miter"/>
                <v:path gradientshapeok="t" o:connecttype="rect"/>
              </v:shapetype>
              <v:shape id="Text Box 1" o:spid="_x0000_s1026" type="#_x0000_t202" style="position:absolute;left:0;text-align:left;margin-left:0;margin-top:-111pt;width:234.4pt;height:97.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" fillcolor="#0072c6" stroked="f" strokecolor="black [0]" insetpen="t">
                <v:fill opacity="53199f"/>
                <v:shadow color="#eeece1"/>
                <v:textbox inset="2.88pt,2.88pt,2.88pt,2.88pt">
                  <w:txbxContent>
                    <w:p w14:paraId="5DB50258" w14:textId="0FCF02E8" w:rsidR="00F47084" w:rsidRPr="00A50A92" w:rsidRDefault="00F47084" w:rsidP="00E865CE">
                      <w:pPr>
                        <w:pStyle w:val="NormalWeb"/>
                        <w:spacing w:before="0" w:beforeAutospacing="0" w:after="0" w:afterAutospacing="0"/>
                        <w:ind w:left="288"/>
                        <w:rPr>
                          <w:rFonts w:ascii="Segoe UI" w:hAnsi="Segoe UI" w:cs="Segoe UI"/>
                          <w:color w:val="FFFFFF" w:themeColor="background1"/>
                          <w:sz w:val="36"/>
                          <w:szCs w:val="36"/>
                        </w:rPr>
                      </w:pPr>
                      <w:r>
                        <w:rPr>
                          <w:rFonts w:ascii="Segoe UI" w:hAnsi="Segoe UI" w:cs="Segoe UI"/>
                          <w:color w:val="FFFFFF" w:themeColor="background1"/>
                          <w:sz w:val="36"/>
                          <w:szCs w:val="36"/>
                        </w:rPr>
                        <w:t>I</w:t>
                      </w:r>
                      <w:r w:rsidRPr="007D04B0">
                        <w:rPr>
                          <w:rFonts w:ascii="Segoe UI" w:hAnsi="Segoe UI" w:cs="Segoe UI"/>
                          <w:color w:val="FFFFFF" w:themeColor="background1"/>
                          <w:sz w:val="36"/>
                          <w:szCs w:val="36"/>
                        </w:rPr>
                        <w:t>ntroduction to Cloud Analytics</w:t>
                      </w:r>
                    </w:p>
                  </w:txbxContent>
                </v:textbox>
                <w10:wrap anchorx="margin"/>
              </v:shape>
            </w:pict>
          </mc:Fallback>
        </mc:AlternateContent>
      </w:r>
      <w:bookmarkStart w:id="4" w:name="_Toc464686032"/>
      <w:bookmarkStart w:id="5" w:name="_Toc497687930"/>
      <w:sdt>
        <w:sdtPr>
          <w:rPr>
            <w:rStyle w:val="Heading1Char"/>
            <w:rFonts w:eastAsiaTheme="minorHAnsi"/>
          </w:rPr>
          <w:id w:val="-1503192031"/>
        </w:sdtPr>
        <w:sdtEndPr>
          <w:rPr>
            <w:rStyle w:val="DefaultParagraphFont"/>
            <w:rFonts w:asciiTheme="majorHAnsi" w:hAnsiTheme="majorHAnsi" w:cstheme="minorBidi"/>
            <w:b w:val="0"/>
            <w:color w:val="auto"/>
            <w:sz w:val="22"/>
            <w:szCs w:val="22"/>
          </w:rPr>
        </w:sdtEndPr>
        <w:sdtContent>
          <w:bookmarkEnd w:id="4"/>
          <w:r w:rsidR="00ED2894">
            <w:rPr>
              <w:rStyle w:val="Heading1Char"/>
              <w:rFonts w:eastAsiaTheme="minorHAnsi"/>
            </w:rPr>
            <w:t xml:space="preserve">Azure Cloud Concepts and </w:t>
          </w:r>
          <w:r w:rsidR="00ED2894" w:rsidRPr="00ED2894">
            <w:rPr>
              <w:rStyle w:val="Heading1Char"/>
              <w:rFonts w:eastAsiaTheme="minorHAnsi"/>
            </w:rPr>
            <w:t>Tools</w:t>
          </w:r>
          <w:bookmarkEnd w:id="5"/>
        </w:sdtContent>
      </w:sdt>
    </w:p>
    <w:p w14:paraId="0427DB90" w14:textId="77777777" w:rsidR="00C730C5" w:rsidRDefault="00065B70" w:rsidP="00356226">
      <w:pPr>
        <w:pStyle w:val="TemplateVersion"/>
        <w:jc w:val="both"/>
      </w:pPr>
      <w:bookmarkStart w:id="6" w:name="OLE_LINK1"/>
      <w:bookmarkStart w:id="7" w:name="OLE_LINK2"/>
      <w:bookmarkStart w:id="8" w:name="OLE_LINK3"/>
      <w:bookmarkStart w:id="9" w:name="OLE_LINK4"/>
      <w:r>
        <w:t>Template Version: 2.0</w:t>
      </w:r>
    </w:p>
    <w:p w14:paraId="081EE4E1" w14:textId="77777777" w:rsidR="00261A1D" w:rsidRDefault="002B3467" w:rsidP="00356226">
      <w:pPr>
        <w:pStyle w:val="TaskHeading"/>
        <w:jc w:val="both"/>
      </w:pPr>
      <w:r>
        <w:t>Introduction</w:t>
      </w:r>
    </w:p>
    <w:p w14:paraId="243F3CBE" w14:textId="77777777" w:rsidR="00661863" w:rsidRDefault="0060784F" w:rsidP="00661863">
      <w:pPr>
        <w:pStyle w:val="TaskDetail"/>
        <w:ind w:left="0"/>
        <w:jc w:val="both"/>
      </w:pPr>
      <w:r>
        <w:t xml:space="preserve">During this lab, </w:t>
      </w:r>
      <w:r w:rsidR="0001310F">
        <w:t>we</w:t>
      </w:r>
      <w:r w:rsidR="00661863" w:rsidRPr="00661863">
        <w:t xml:space="preserve"> will explore the essential components of the Azure Cloud concepts and tools.</w:t>
      </w:r>
      <w:r w:rsidR="00213D51">
        <w:t xml:space="preserve"> </w:t>
      </w:r>
    </w:p>
    <w:p w14:paraId="290A16EC" w14:textId="1D2D715B" w:rsidR="00283F34" w:rsidRPr="0001310F" w:rsidRDefault="00283F34" w:rsidP="0001310F">
      <w:pPr>
        <w:pStyle w:val="TaskDetail"/>
        <w:ind w:left="0"/>
        <w:jc w:val="both"/>
        <w:rPr>
          <w:lang w:val="en"/>
        </w:rPr>
      </w:pPr>
      <w:r w:rsidRPr="00283F34">
        <w:rPr>
          <w:lang w:val="en"/>
        </w:rPr>
        <w:t xml:space="preserve">The </w:t>
      </w:r>
      <w:r w:rsidR="008E372B">
        <w:rPr>
          <w:lang w:val="en"/>
        </w:rPr>
        <w:t>purpose of this lab is to f</w:t>
      </w:r>
      <w:r w:rsidRPr="00283F34">
        <w:rPr>
          <w:lang w:val="en"/>
        </w:rPr>
        <w:t>amiliarize with the available Azure Tools like Azure Po</w:t>
      </w:r>
      <w:r w:rsidR="00DF323D">
        <w:rPr>
          <w:lang w:val="en"/>
        </w:rPr>
        <w:t>rtals, Azure PowerShell,</w:t>
      </w:r>
      <w:r w:rsidR="001E2F8D">
        <w:rPr>
          <w:lang w:val="en"/>
        </w:rPr>
        <w:t xml:space="preserve"> </w:t>
      </w:r>
      <w:r w:rsidR="00DF323D">
        <w:rPr>
          <w:lang w:val="en"/>
        </w:rPr>
        <w:t>Azure S</w:t>
      </w:r>
      <w:r w:rsidRPr="00283F34">
        <w:rPr>
          <w:lang w:val="en"/>
        </w:rPr>
        <w:t xml:space="preserve">torage Explorers and so on. </w:t>
      </w:r>
    </w:p>
    <w:p w14:paraId="031E23AB" w14:textId="77777777" w:rsidR="00261A1D" w:rsidRDefault="00261A1D" w:rsidP="00356226">
      <w:pPr>
        <w:pStyle w:val="TaskHeading"/>
        <w:jc w:val="both"/>
      </w:pPr>
      <w:r w:rsidRPr="00261A1D">
        <w:t>Estimated Time</w:t>
      </w:r>
    </w:p>
    <w:p w14:paraId="364B18FC" w14:textId="62B8C172" w:rsidR="00261A1D" w:rsidRDefault="00A35766" w:rsidP="00356226">
      <w:pPr>
        <w:pStyle w:val="TaskDetail"/>
        <w:ind w:left="0"/>
        <w:jc w:val="both"/>
      </w:pPr>
      <w:r>
        <w:t>9</w:t>
      </w:r>
      <w:r w:rsidR="000A254E">
        <w:t>0</w:t>
      </w:r>
      <w:r w:rsidR="00261A1D">
        <w:t xml:space="preserve"> minutes</w:t>
      </w:r>
    </w:p>
    <w:p w14:paraId="7A0A486C" w14:textId="77777777" w:rsidR="00261A1D" w:rsidRPr="00261A1D" w:rsidRDefault="00261A1D" w:rsidP="00356226">
      <w:pPr>
        <w:pStyle w:val="TaskHeading"/>
        <w:jc w:val="both"/>
      </w:pPr>
      <w:r w:rsidRPr="00261A1D">
        <w:t>Objectives</w:t>
      </w:r>
    </w:p>
    <w:p w14:paraId="77895603" w14:textId="77777777" w:rsidR="00550422" w:rsidRDefault="00550422" w:rsidP="00550422">
      <w:pPr>
        <w:pStyle w:val="TaskDetail"/>
        <w:ind w:left="0"/>
        <w:jc w:val="both"/>
      </w:pPr>
      <w:r>
        <w:t>Upon completing this lab, yo</w:t>
      </w:r>
      <w:r w:rsidR="00853ADC">
        <w:t xml:space="preserve">u will be able to: </w:t>
      </w:r>
    </w:p>
    <w:p w14:paraId="6AB597D0" w14:textId="77777777" w:rsidR="00853ADC" w:rsidRDefault="00DF323D" w:rsidP="002606A1">
      <w:pPr>
        <w:pStyle w:val="TaskDetail"/>
        <w:numPr>
          <w:ilvl w:val="0"/>
          <w:numId w:val="12"/>
        </w:numPr>
        <w:jc w:val="both"/>
      </w:pPr>
      <w:r>
        <w:t xml:space="preserve">Explore Azure </w:t>
      </w:r>
      <w:r w:rsidR="001E2F8D">
        <w:t xml:space="preserve">Management </w:t>
      </w:r>
      <w:r>
        <w:t>Portal</w:t>
      </w:r>
    </w:p>
    <w:p w14:paraId="538E07F6" w14:textId="77777777" w:rsidR="00853ADC" w:rsidRPr="00550422" w:rsidRDefault="00DF323D" w:rsidP="002606A1">
      <w:pPr>
        <w:pStyle w:val="TaskDetail"/>
        <w:numPr>
          <w:ilvl w:val="0"/>
          <w:numId w:val="12"/>
        </w:numPr>
        <w:jc w:val="both"/>
      </w:pPr>
      <w:r>
        <w:t xml:space="preserve">Experience different Azure Tools </w:t>
      </w:r>
    </w:p>
    <w:bookmarkEnd w:id="6"/>
    <w:bookmarkEnd w:id="7"/>
    <w:bookmarkEnd w:id="8"/>
    <w:bookmarkEnd w:id="9"/>
    <w:p w14:paraId="0AD45CCF" w14:textId="77777777" w:rsidR="007661BC" w:rsidRDefault="002B3467" w:rsidP="00356226">
      <w:pPr>
        <w:pStyle w:val="TaskHeading"/>
        <w:jc w:val="both"/>
      </w:pPr>
      <w:r>
        <w:t>Logon Information</w:t>
      </w:r>
    </w:p>
    <w:p w14:paraId="0FF92F05" w14:textId="77777777" w:rsidR="007661BC" w:rsidRPr="007661BC" w:rsidRDefault="007661BC" w:rsidP="00356226">
      <w:pPr>
        <w:jc w:val="both"/>
        <w:rPr>
          <w:color w:val="000000"/>
        </w:rPr>
      </w:pPr>
      <w:r w:rsidRPr="007661BC">
        <w:rPr>
          <w:color w:val="000000"/>
        </w:rPr>
        <w:t>Use the following credentials to login into virtual environment</w:t>
      </w:r>
    </w:p>
    <w:p w14:paraId="658D80AC" w14:textId="77777777" w:rsidR="007661BC" w:rsidRPr="007661BC" w:rsidRDefault="007661BC" w:rsidP="002606A1">
      <w:pPr>
        <w:pStyle w:val="ListParagraph"/>
        <w:numPr>
          <w:ilvl w:val="0"/>
          <w:numId w:val="10"/>
        </w:numPr>
        <w:jc w:val="both"/>
        <w:rPr>
          <w:color w:val="000000"/>
        </w:rPr>
      </w:pPr>
      <w:r>
        <w:rPr>
          <w:color w:val="000000"/>
        </w:rPr>
        <w:t>User</w:t>
      </w:r>
      <w:r w:rsidR="00004519">
        <w:rPr>
          <w:color w:val="000000"/>
        </w:rPr>
        <w:t>name</w:t>
      </w:r>
      <w:r>
        <w:rPr>
          <w:color w:val="000000"/>
        </w:rPr>
        <w:t xml:space="preserve">: </w:t>
      </w:r>
      <w:r w:rsidR="001E2F8D">
        <w:rPr>
          <w:color w:val="000000"/>
        </w:rPr>
        <w:t>Administrator</w:t>
      </w:r>
    </w:p>
    <w:p w14:paraId="008E269F" w14:textId="77777777" w:rsidR="00F2321D" w:rsidRPr="007661BC" w:rsidRDefault="007661BC" w:rsidP="002606A1">
      <w:pPr>
        <w:pStyle w:val="ListParagraph"/>
        <w:numPr>
          <w:ilvl w:val="0"/>
          <w:numId w:val="10"/>
        </w:numPr>
        <w:jc w:val="both"/>
        <w:rPr>
          <w:color w:val="000000"/>
        </w:rPr>
      </w:pPr>
      <w:r w:rsidRPr="007661BC">
        <w:rPr>
          <w:color w:val="000000"/>
        </w:rPr>
        <w:t>Password:</w:t>
      </w:r>
      <w:r w:rsidR="00F2321D">
        <w:rPr>
          <w:color w:val="000000"/>
        </w:rPr>
        <w:t xml:space="preserve">  </w:t>
      </w:r>
      <w:r w:rsidR="001E2F8D">
        <w:rPr>
          <w:color w:val="000000"/>
        </w:rPr>
        <w:t>Password</w:t>
      </w:r>
      <w:r w:rsidR="00F03A9D">
        <w:rPr>
          <w:color w:val="000000"/>
        </w:rPr>
        <w:t>1</w:t>
      </w:r>
    </w:p>
    <w:p w14:paraId="686C56F5" w14:textId="77777777" w:rsidR="009F717C" w:rsidRDefault="007661BC" w:rsidP="00F2321D">
      <w:pPr>
        <w:pStyle w:val="ListParagraph"/>
        <w:jc w:val="both"/>
      </w:pPr>
      <w:r>
        <w:t xml:space="preserve">  </w:t>
      </w:r>
      <w:r w:rsidR="009F717C">
        <w:br w:type="page"/>
      </w:r>
    </w:p>
    <w:sdt>
      <w:sdtPr>
        <w:rPr>
          <w:rFonts w:asciiTheme="majorHAnsi" w:eastAsiaTheme="minorHAnsi" w:hAnsiTheme="majorHAnsi" w:cstheme="minorBidi"/>
          <w:b w:val="0"/>
          <w:bCs w:val="0"/>
          <w:color w:val="auto"/>
          <w:sz w:val="22"/>
          <w:szCs w:val="22"/>
        </w:rPr>
        <w:id w:val="2102990195"/>
        <w:docPartObj>
          <w:docPartGallery w:val="Table of Contents"/>
          <w:docPartUnique/>
        </w:docPartObj>
      </w:sdtPr>
      <w:sdtEndPr>
        <w:rPr>
          <w:noProof/>
        </w:rPr>
      </w:sdtEndPr>
      <w:sdtContent>
        <w:p w14:paraId="6C387F63" w14:textId="77777777" w:rsidR="00A66E79" w:rsidRDefault="00545088" w:rsidP="00881ADD">
          <w:pPr>
            <w:pStyle w:val="TOCHeading"/>
            <w:rPr>
              <w:noProof/>
            </w:rPr>
          </w:pPr>
          <w:r>
            <w:t>Contents</w:t>
          </w:r>
          <w:r>
            <w:rPr>
              <w:b w:val="0"/>
              <w:bCs w:val="0"/>
            </w:rPr>
            <w:fldChar w:fldCharType="begin"/>
          </w:r>
          <w:r>
            <w:instrText xml:space="preserve"> TOC \o "1-3" \h \z \u </w:instrText>
          </w:r>
          <w:r>
            <w:rPr>
              <w:b w:val="0"/>
              <w:bCs w:val="0"/>
            </w:rPr>
            <w:fldChar w:fldCharType="separate"/>
          </w:r>
        </w:p>
        <w:p w14:paraId="4E7BD9D9" w14:textId="071742E0" w:rsidR="00A66E79" w:rsidRDefault="00A66E79">
          <w:pPr>
            <w:pStyle w:val="TOC2"/>
            <w:tabs>
              <w:tab w:val="right" w:leader="dot" w:pos="9350"/>
            </w:tabs>
            <w:rPr>
              <w:rFonts w:asciiTheme="minorHAnsi" w:eastAsiaTheme="minorEastAsia" w:hAnsiTheme="minorHAnsi"/>
              <w:noProof/>
            </w:rPr>
          </w:pPr>
          <w:hyperlink w:anchor="_Toc497687929" w:history="1">
            <w:r w:rsidRPr="007B5A1A">
              <w:rPr>
                <w:rStyle w:val="Hyperlink"/>
                <w:noProof/>
              </w:rPr>
              <w:drawing>
                <wp:inline distT="0" distB="0" distL="0" distR="0" wp14:anchorId="2926B576" wp14:editId="4D0C3ACC">
                  <wp:extent cx="5943600" cy="1995170"/>
                  <wp:effectExtent l="0" t="0" r="0" b="5080"/>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a:effectLst/>
                        </pic:spPr>
                      </pic:pic>
                    </a:graphicData>
                  </a:graphic>
                </wp:inline>
              </w:drawing>
            </w:r>
            <w:r>
              <w:rPr>
                <w:noProof/>
                <w:webHidden/>
              </w:rPr>
              <w:tab/>
            </w:r>
            <w:r>
              <w:rPr>
                <w:noProof/>
                <w:webHidden/>
              </w:rPr>
              <w:fldChar w:fldCharType="begin"/>
            </w:r>
            <w:r>
              <w:rPr>
                <w:noProof/>
                <w:webHidden/>
              </w:rPr>
              <w:instrText xml:space="preserve"> PAGEREF _Toc497687929 \h </w:instrText>
            </w:r>
            <w:r>
              <w:rPr>
                <w:noProof/>
                <w:webHidden/>
              </w:rPr>
            </w:r>
            <w:r>
              <w:rPr>
                <w:noProof/>
                <w:webHidden/>
              </w:rPr>
              <w:fldChar w:fldCharType="separate"/>
            </w:r>
            <w:r>
              <w:rPr>
                <w:noProof/>
                <w:webHidden/>
              </w:rPr>
              <w:t>1</w:t>
            </w:r>
            <w:r>
              <w:rPr>
                <w:noProof/>
                <w:webHidden/>
              </w:rPr>
              <w:fldChar w:fldCharType="end"/>
            </w:r>
          </w:hyperlink>
        </w:p>
        <w:p w14:paraId="00612E6E" w14:textId="18F507CD" w:rsidR="00A66E79" w:rsidRDefault="00A66E79">
          <w:pPr>
            <w:pStyle w:val="TOC1"/>
            <w:tabs>
              <w:tab w:val="right" w:leader="dot" w:pos="9350"/>
            </w:tabs>
            <w:rPr>
              <w:rFonts w:asciiTheme="minorHAnsi" w:eastAsiaTheme="minorEastAsia" w:hAnsiTheme="minorHAnsi"/>
              <w:noProof/>
            </w:rPr>
          </w:pPr>
          <w:hyperlink w:anchor="_Toc497687930" w:history="1">
            <w:r w:rsidRPr="007B5A1A">
              <w:rPr>
                <w:rStyle w:val="Hyperlink"/>
                <w:noProof/>
              </w:rPr>
              <w:t>Azure Cloud Concepts and Tools</w:t>
            </w:r>
            <w:r>
              <w:rPr>
                <w:noProof/>
                <w:webHidden/>
              </w:rPr>
              <w:tab/>
            </w:r>
            <w:r>
              <w:rPr>
                <w:noProof/>
                <w:webHidden/>
              </w:rPr>
              <w:fldChar w:fldCharType="begin"/>
            </w:r>
            <w:r>
              <w:rPr>
                <w:noProof/>
                <w:webHidden/>
              </w:rPr>
              <w:instrText xml:space="preserve"> PAGEREF _Toc497687930 \h </w:instrText>
            </w:r>
            <w:r>
              <w:rPr>
                <w:noProof/>
                <w:webHidden/>
              </w:rPr>
            </w:r>
            <w:r>
              <w:rPr>
                <w:noProof/>
                <w:webHidden/>
              </w:rPr>
              <w:fldChar w:fldCharType="separate"/>
            </w:r>
            <w:r>
              <w:rPr>
                <w:noProof/>
                <w:webHidden/>
              </w:rPr>
              <w:t>1</w:t>
            </w:r>
            <w:r>
              <w:rPr>
                <w:noProof/>
                <w:webHidden/>
              </w:rPr>
              <w:fldChar w:fldCharType="end"/>
            </w:r>
          </w:hyperlink>
        </w:p>
        <w:p w14:paraId="2B3EE836" w14:textId="4491902C" w:rsidR="00A66E79" w:rsidRDefault="00A66E79">
          <w:pPr>
            <w:pStyle w:val="TOC2"/>
            <w:tabs>
              <w:tab w:val="right" w:leader="dot" w:pos="9350"/>
            </w:tabs>
            <w:rPr>
              <w:rFonts w:asciiTheme="minorHAnsi" w:eastAsiaTheme="minorEastAsia" w:hAnsiTheme="minorHAnsi"/>
              <w:noProof/>
            </w:rPr>
          </w:pPr>
          <w:hyperlink w:anchor="_Toc497687931" w:history="1">
            <w:r w:rsidRPr="007B5A1A">
              <w:rPr>
                <w:rStyle w:val="Hyperlink"/>
                <w:noProof/>
              </w:rPr>
              <w:t xml:space="preserve">Lab Title 1: Explore Azure Cloud Tools </w:t>
            </w:r>
            <w:r>
              <w:rPr>
                <w:noProof/>
                <w:webHidden/>
              </w:rPr>
              <w:tab/>
            </w:r>
            <w:r>
              <w:rPr>
                <w:noProof/>
                <w:webHidden/>
              </w:rPr>
              <w:fldChar w:fldCharType="begin"/>
            </w:r>
            <w:r>
              <w:rPr>
                <w:noProof/>
                <w:webHidden/>
              </w:rPr>
              <w:instrText xml:space="preserve"> PAGEREF _Toc497687931 \h </w:instrText>
            </w:r>
            <w:r>
              <w:rPr>
                <w:noProof/>
                <w:webHidden/>
              </w:rPr>
            </w:r>
            <w:r>
              <w:rPr>
                <w:noProof/>
                <w:webHidden/>
              </w:rPr>
              <w:fldChar w:fldCharType="separate"/>
            </w:r>
            <w:r>
              <w:rPr>
                <w:noProof/>
                <w:webHidden/>
              </w:rPr>
              <w:t>3</w:t>
            </w:r>
            <w:r>
              <w:rPr>
                <w:noProof/>
                <w:webHidden/>
              </w:rPr>
              <w:fldChar w:fldCharType="end"/>
            </w:r>
          </w:hyperlink>
        </w:p>
        <w:p w14:paraId="275F2694" w14:textId="3A6270F6" w:rsidR="00A66E79" w:rsidRDefault="00A66E79">
          <w:pPr>
            <w:pStyle w:val="TOC3"/>
            <w:tabs>
              <w:tab w:val="right" w:leader="dot" w:pos="9350"/>
            </w:tabs>
            <w:rPr>
              <w:rFonts w:asciiTheme="minorHAnsi" w:eastAsiaTheme="minorEastAsia" w:hAnsiTheme="minorHAnsi"/>
              <w:noProof/>
            </w:rPr>
          </w:pPr>
          <w:hyperlink w:anchor="_Toc497687932" w:history="1">
            <w:r w:rsidRPr="007B5A1A">
              <w:rPr>
                <w:rStyle w:val="Hyperlink"/>
                <w:noProof/>
              </w:rPr>
              <w:t xml:space="preserve">Exercise 1: </w:t>
            </w:r>
            <w:r w:rsidRPr="007B5A1A">
              <w:rPr>
                <w:rStyle w:val="Hyperlink"/>
                <w:noProof/>
                <w:lang w:val="en"/>
              </w:rPr>
              <w:t>Explore Azure Management Portal</w:t>
            </w:r>
            <w:r>
              <w:rPr>
                <w:noProof/>
                <w:webHidden/>
              </w:rPr>
              <w:tab/>
            </w:r>
            <w:r>
              <w:rPr>
                <w:noProof/>
                <w:webHidden/>
              </w:rPr>
              <w:fldChar w:fldCharType="begin"/>
            </w:r>
            <w:r>
              <w:rPr>
                <w:noProof/>
                <w:webHidden/>
              </w:rPr>
              <w:instrText xml:space="preserve"> PAGEREF _Toc497687932 \h </w:instrText>
            </w:r>
            <w:r>
              <w:rPr>
                <w:noProof/>
                <w:webHidden/>
              </w:rPr>
            </w:r>
            <w:r>
              <w:rPr>
                <w:noProof/>
                <w:webHidden/>
              </w:rPr>
              <w:fldChar w:fldCharType="separate"/>
            </w:r>
            <w:r>
              <w:rPr>
                <w:noProof/>
                <w:webHidden/>
              </w:rPr>
              <w:t>3</w:t>
            </w:r>
            <w:r>
              <w:rPr>
                <w:noProof/>
                <w:webHidden/>
              </w:rPr>
              <w:fldChar w:fldCharType="end"/>
            </w:r>
          </w:hyperlink>
        </w:p>
        <w:p w14:paraId="0857BE28" w14:textId="69308A76" w:rsidR="00A66E79" w:rsidRDefault="00A66E79">
          <w:pPr>
            <w:pStyle w:val="TOC3"/>
            <w:tabs>
              <w:tab w:val="right" w:leader="dot" w:pos="9350"/>
            </w:tabs>
            <w:rPr>
              <w:rFonts w:asciiTheme="minorHAnsi" w:eastAsiaTheme="minorEastAsia" w:hAnsiTheme="minorHAnsi"/>
              <w:noProof/>
            </w:rPr>
          </w:pPr>
          <w:hyperlink w:anchor="_Toc497687933" w:history="1">
            <w:r w:rsidRPr="007B5A1A">
              <w:rPr>
                <w:rStyle w:val="Hyperlink"/>
                <w:noProof/>
              </w:rPr>
              <w:t>Exercise 2: Explore other Azure Tools</w:t>
            </w:r>
            <w:r>
              <w:rPr>
                <w:noProof/>
                <w:webHidden/>
              </w:rPr>
              <w:tab/>
            </w:r>
            <w:r>
              <w:rPr>
                <w:noProof/>
                <w:webHidden/>
              </w:rPr>
              <w:fldChar w:fldCharType="begin"/>
            </w:r>
            <w:r>
              <w:rPr>
                <w:noProof/>
                <w:webHidden/>
              </w:rPr>
              <w:instrText xml:space="preserve"> PAGEREF _Toc497687933 \h </w:instrText>
            </w:r>
            <w:r>
              <w:rPr>
                <w:noProof/>
                <w:webHidden/>
              </w:rPr>
            </w:r>
            <w:r>
              <w:rPr>
                <w:noProof/>
                <w:webHidden/>
              </w:rPr>
              <w:fldChar w:fldCharType="separate"/>
            </w:r>
            <w:r>
              <w:rPr>
                <w:noProof/>
                <w:webHidden/>
              </w:rPr>
              <w:t>6</w:t>
            </w:r>
            <w:r>
              <w:rPr>
                <w:noProof/>
                <w:webHidden/>
              </w:rPr>
              <w:fldChar w:fldCharType="end"/>
            </w:r>
          </w:hyperlink>
        </w:p>
        <w:p w14:paraId="4D5AC628" w14:textId="77777777" w:rsidR="00545088" w:rsidRDefault="00545088">
          <w:r>
            <w:rPr>
              <w:b/>
              <w:bCs/>
              <w:noProof/>
            </w:rPr>
            <w:fldChar w:fldCharType="end"/>
          </w:r>
        </w:p>
      </w:sdtContent>
    </w:sdt>
    <w:p w14:paraId="2E70CE2A" w14:textId="77777777" w:rsidR="009F717C" w:rsidRPr="00340466" w:rsidRDefault="00A417E0" w:rsidP="00356226">
      <w:pPr>
        <w:pStyle w:val="LabTitle"/>
        <w:jc w:val="both"/>
        <w:rPr>
          <w:sz w:val="36"/>
          <w:szCs w:val="36"/>
        </w:rPr>
      </w:pPr>
      <w:bookmarkStart w:id="10" w:name="_Toc497687931"/>
      <w:r w:rsidRPr="00340466">
        <w:rPr>
          <w:sz w:val="36"/>
          <w:szCs w:val="36"/>
        </w:rPr>
        <w:lastRenderedPageBreak/>
        <w:t>Lab Title 1</w:t>
      </w:r>
      <w:r w:rsidR="009F717C" w:rsidRPr="00340466">
        <w:rPr>
          <w:sz w:val="36"/>
          <w:szCs w:val="36"/>
        </w:rPr>
        <w:t xml:space="preserve">: </w:t>
      </w:r>
      <w:sdt>
        <w:sdtPr>
          <w:rPr>
            <w:sz w:val="36"/>
            <w:szCs w:val="36"/>
          </w:rPr>
          <w:id w:val="-1575122883"/>
        </w:sdtPr>
        <w:sdtContent>
          <w:r w:rsidR="00EB7F06">
            <w:rPr>
              <w:sz w:val="36"/>
              <w:szCs w:val="36"/>
            </w:rPr>
            <w:t xml:space="preserve">Explore Azure Cloud Tools </w:t>
          </w:r>
        </w:sdtContent>
      </w:sdt>
      <w:bookmarkEnd w:id="10"/>
    </w:p>
    <w:p w14:paraId="38A1EEBC" w14:textId="77777777" w:rsidR="00E95F28" w:rsidRDefault="00E95F28" w:rsidP="00356226">
      <w:pPr>
        <w:pStyle w:val="ExerciseHeading"/>
        <w:jc w:val="both"/>
      </w:pPr>
      <w:bookmarkStart w:id="11" w:name="_Toc497687932"/>
      <w:r>
        <w:t xml:space="preserve">Exercise </w:t>
      </w:r>
      <w:r w:rsidR="002A73D3">
        <w:t>1</w:t>
      </w:r>
      <w:r>
        <w:t xml:space="preserve">: </w:t>
      </w:r>
      <w:r w:rsidR="00682527">
        <w:rPr>
          <w:lang w:val="en"/>
        </w:rPr>
        <w:t>Explore Azure Management Portal</w:t>
      </w:r>
      <w:bookmarkEnd w:id="11"/>
    </w:p>
    <w:p w14:paraId="37507518" w14:textId="77777777" w:rsidR="00BE29AA" w:rsidRPr="00BE29AA" w:rsidRDefault="00BE29AA" w:rsidP="006F0060">
      <w:pPr>
        <w:jc w:val="both"/>
        <w:rPr>
          <w:rFonts w:cs="Times New Roman"/>
          <w:lang w:val="en"/>
        </w:rPr>
      </w:pPr>
      <w:r w:rsidRPr="00BE29AA">
        <w:rPr>
          <w:rFonts w:cs="Times New Roman"/>
          <w:lang w:val="en"/>
        </w:rPr>
        <w:t xml:space="preserve">The </w:t>
      </w:r>
      <w:r>
        <w:rPr>
          <w:rFonts w:cs="Times New Roman"/>
          <w:lang w:val="en"/>
        </w:rPr>
        <w:t xml:space="preserve">Azure </w:t>
      </w:r>
      <w:r w:rsidR="00266AD0">
        <w:rPr>
          <w:rFonts w:cs="Times New Roman"/>
          <w:lang w:val="en"/>
        </w:rPr>
        <w:t xml:space="preserve">Management </w:t>
      </w:r>
      <w:r>
        <w:rPr>
          <w:rFonts w:cs="Times New Roman"/>
          <w:lang w:val="en"/>
        </w:rPr>
        <w:t>Portal the</w:t>
      </w:r>
      <w:r w:rsidRPr="00BE29AA">
        <w:rPr>
          <w:rFonts w:cs="Times New Roman"/>
          <w:lang w:val="en"/>
        </w:rPr>
        <w:t xml:space="preserve"> management environment for creating and managing your Azure assets. In this </w:t>
      </w:r>
      <w:r w:rsidR="00266AD0">
        <w:rPr>
          <w:rFonts w:cs="Times New Roman"/>
          <w:lang w:val="en"/>
        </w:rPr>
        <w:t xml:space="preserve">exercise, you will connect to the Azure Management </w:t>
      </w:r>
      <w:r w:rsidRPr="00BE29AA">
        <w:rPr>
          <w:rFonts w:cs="Times New Roman"/>
          <w:lang w:val="en"/>
        </w:rPr>
        <w:t xml:space="preserve">Portal, explore the </w:t>
      </w:r>
      <w:r w:rsidR="006F0060">
        <w:rPr>
          <w:rFonts w:cs="Times New Roman"/>
          <w:lang w:val="en"/>
        </w:rPr>
        <w:t>classic</w:t>
      </w:r>
      <w:r w:rsidRPr="00BE29AA">
        <w:rPr>
          <w:rFonts w:cs="Times New Roman"/>
          <w:lang w:val="en"/>
        </w:rPr>
        <w:t xml:space="preserve"> and new portal user experience</w:t>
      </w:r>
      <w:r w:rsidR="0069751F">
        <w:rPr>
          <w:rFonts w:cs="Times New Roman"/>
          <w:lang w:val="en"/>
        </w:rPr>
        <w:t>,</w:t>
      </w:r>
      <w:r w:rsidRPr="00BE29AA">
        <w:rPr>
          <w:rFonts w:cs="Times New Roman"/>
          <w:lang w:val="en"/>
        </w:rPr>
        <w:t xml:space="preserve"> create a storage account and </w:t>
      </w:r>
      <w:r w:rsidR="00C257B9">
        <w:rPr>
          <w:rFonts w:cs="Times New Roman"/>
          <w:lang w:val="en"/>
        </w:rPr>
        <w:t>explore</w:t>
      </w:r>
      <w:r w:rsidRPr="00BE29AA">
        <w:rPr>
          <w:rFonts w:cs="Times New Roman"/>
          <w:lang w:val="en"/>
        </w:rPr>
        <w:t xml:space="preserve"> the different Hadoop deployment and configuration options.  </w:t>
      </w:r>
    </w:p>
    <w:p w14:paraId="24A8E88C" w14:textId="77777777" w:rsidR="00E81CEE" w:rsidRPr="00EF50C3" w:rsidRDefault="00E81CEE" w:rsidP="00E81CEE">
      <w:pPr>
        <w:pStyle w:val="TaskDetail"/>
        <w:ind w:left="0"/>
        <w:jc w:val="both"/>
      </w:pPr>
      <w:r>
        <w:t xml:space="preserve"> </w:t>
      </w:r>
    </w:p>
    <w:p w14:paraId="7EEDF9A1" w14:textId="77777777" w:rsidR="00E95F28" w:rsidRPr="00B00779" w:rsidRDefault="00E95F28" w:rsidP="00356226">
      <w:pPr>
        <w:pStyle w:val="TaskHeading"/>
        <w:jc w:val="both"/>
      </w:pPr>
      <w:r w:rsidRPr="00B00779">
        <w:t>Tasks</w:t>
      </w:r>
    </w:p>
    <w:p w14:paraId="0A8E8D3A" w14:textId="77777777" w:rsidR="000464FC" w:rsidRDefault="00A274FC" w:rsidP="002606A1">
      <w:pPr>
        <w:pStyle w:val="TaskName"/>
        <w:jc w:val="both"/>
      </w:pPr>
      <w:r>
        <w:t xml:space="preserve">Task: </w:t>
      </w:r>
      <w:r w:rsidR="001D5A20">
        <w:t>Create Storage Account</w:t>
      </w:r>
    </w:p>
    <w:p w14:paraId="19CCA7BD" w14:textId="5AA6258F" w:rsidR="007837B3" w:rsidRDefault="00BC1891" w:rsidP="00A13C1A">
      <w:pPr>
        <w:pStyle w:val="TaskName"/>
        <w:numPr>
          <w:ilvl w:val="1"/>
          <w:numId w:val="7"/>
        </w:numPr>
        <w:jc w:val="both"/>
        <w:rPr>
          <w:rFonts w:cs="Times New Roman"/>
          <w:b w:val="0"/>
          <w:color w:val="auto"/>
          <w:lang w:val="en"/>
        </w:rPr>
      </w:pPr>
      <w:r w:rsidRPr="00FC06F5">
        <w:rPr>
          <w:rFonts w:cs="Times New Roman"/>
          <w:b w:val="0"/>
          <w:color w:val="auto"/>
          <w:lang w:val="en"/>
        </w:rPr>
        <w:t>Open Internet Explorer and navigate to</w:t>
      </w:r>
      <w:r w:rsidR="00FC06F5" w:rsidRPr="00FC06F5">
        <w:rPr>
          <w:rFonts w:cs="Times New Roman"/>
          <w:b w:val="0"/>
          <w:color w:val="auto"/>
          <w:lang w:val="en"/>
        </w:rPr>
        <w:t xml:space="preserve"> </w:t>
      </w:r>
      <w:hyperlink r:id="rId14" w:history="1">
        <w:r w:rsidR="004A6433" w:rsidRPr="0093197C">
          <w:rPr>
            <w:rStyle w:val="Hyperlink"/>
            <w:rFonts w:cs="Times New Roman"/>
          </w:rPr>
          <w:t>https://portal.azure.com/</w:t>
        </w:r>
      </w:hyperlink>
      <w:r w:rsidR="00FC06F5" w:rsidRPr="00FC06F5">
        <w:rPr>
          <w:rFonts w:cs="Times New Roman"/>
          <w:b w:val="0"/>
          <w:color w:val="auto"/>
          <w:lang w:val="en"/>
        </w:rPr>
        <w:t xml:space="preserve">. </w:t>
      </w:r>
      <w:r w:rsidR="00A13C1A">
        <w:rPr>
          <w:rFonts w:cs="Times New Roman"/>
          <w:b w:val="0"/>
          <w:color w:val="auto"/>
          <w:lang w:val="en"/>
        </w:rPr>
        <w:t xml:space="preserve">This portal is the </w:t>
      </w:r>
      <w:r w:rsidR="004A6433">
        <w:rPr>
          <w:rFonts w:cs="Times New Roman"/>
          <w:b w:val="0"/>
          <w:color w:val="auto"/>
          <w:lang w:val="en"/>
        </w:rPr>
        <w:t xml:space="preserve">Azure </w:t>
      </w:r>
      <w:r w:rsidR="00A13C1A">
        <w:rPr>
          <w:rFonts w:cs="Times New Roman"/>
          <w:b w:val="0"/>
          <w:color w:val="auto"/>
          <w:lang w:val="en"/>
        </w:rPr>
        <w:t xml:space="preserve">portal. </w:t>
      </w:r>
    </w:p>
    <w:p w14:paraId="5D304AE9" w14:textId="77777777" w:rsidR="004F40F9" w:rsidRDefault="004F40F9" w:rsidP="00A13C1A">
      <w:pPr>
        <w:pStyle w:val="TaskName"/>
        <w:numPr>
          <w:ilvl w:val="1"/>
          <w:numId w:val="7"/>
        </w:numPr>
        <w:jc w:val="both"/>
        <w:rPr>
          <w:rFonts w:cs="Times New Roman"/>
          <w:b w:val="0"/>
          <w:color w:val="auto"/>
          <w:lang w:val="en"/>
        </w:rPr>
      </w:pPr>
      <w:r>
        <w:rPr>
          <w:rFonts w:cs="Times New Roman"/>
          <w:b w:val="0"/>
          <w:color w:val="auto"/>
          <w:lang w:val="en"/>
        </w:rPr>
        <w:t xml:space="preserve">Login with your subscriptions credential. </w:t>
      </w:r>
    </w:p>
    <w:p w14:paraId="20B6AC2E" w14:textId="77777777" w:rsidR="00247E10" w:rsidRDefault="00247E10" w:rsidP="00247E10">
      <w:pPr>
        <w:pStyle w:val="ListParagraph"/>
        <w:numPr>
          <w:ilvl w:val="1"/>
          <w:numId w:val="7"/>
        </w:numPr>
        <w:rPr>
          <w:rFonts w:cs="Times New Roman"/>
          <w:lang w:val="en"/>
        </w:rPr>
      </w:pPr>
      <w:r w:rsidRPr="00247E10">
        <w:rPr>
          <w:rFonts w:cs="Times New Roman"/>
          <w:lang w:val="en"/>
        </w:rPr>
        <w:t>By default, you should see the full portal interface.</w:t>
      </w:r>
    </w:p>
    <w:p w14:paraId="3D923FED" w14:textId="77777777" w:rsidR="00D5370C" w:rsidRDefault="00D5370C" w:rsidP="00D5370C">
      <w:pPr>
        <w:pStyle w:val="TaskName"/>
        <w:numPr>
          <w:ilvl w:val="1"/>
          <w:numId w:val="7"/>
        </w:numPr>
        <w:jc w:val="both"/>
        <w:rPr>
          <w:rFonts w:cs="Times New Roman"/>
          <w:b w:val="0"/>
          <w:color w:val="auto"/>
          <w:lang w:val="en"/>
        </w:rPr>
      </w:pPr>
      <w:r>
        <w:rPr>
          <w:rFonts w:cs="Times New Roman"/>
          <w:b w:val="0"/>
          <w:color w:val="auto"/>
          <w:lang w:val="en"/>
        </w:rPr>
        <w:t xml:space="preserve">On the left menu click new. In the “New” blade select Storage, in the “Storage” blade, click Storage Account. </w:t>
      </w:r>
    </w:p>
    <w:p w14:paraId="6B5B02B0" w14:textId="77777777" w:rsidR="00D5370C" w:rsidRDefault="00D5370C" w:rsidP="00D5370C">
      <w:pPr>
        <w:pStyle w:val="TaskName"/>
        <w:numPr>
          <w:ilvl w:val="1"/>
          <w:numId w:val="7"/>
        </w:numPr>
        <w:jc w:val="both"/>
        <w:rPr>
          <w:rFonts w:cs="Times New Roman"/>
          <w:b w:val="0"/>
        </w:rPr>
      </w:pPr>
      <w:r>
        <w:rPr>
          <w:rFonts w:cs="Times New Roman"/>
          <w:b w:val="0"/>
          <w:color w:val="auto"/>
          <w:lang w:val="en"/>
        </w:rPr>
        <w:t>Choose a name for the storage account</w:t>
      </w:r>
      <w:r w:rsidRPr="00D5370C">
        <w:rPr>
          <w:rFonts w:cs="Times New Roman"/>
          <w:b w:val="0"/>
          <w:color w:val="auto"/>
          <w:lang w:val="en"/>
        </w:rPr>
        <w:t xml:space="preserve">. </w:t>
      </w:r>
      <w:r w:rsidRPr="00D5370C">
        <w:rPr>
          <w:rFonts w:cs="Times New Roman"/>
          <w:b w:val="0"/>
        </w:rPr>
        <w:t xml:space="preserve">(the name </w:t>
      </w:r>
      <w:r w:rsidR="00BE6C6E" w:rsidRPr="00D5370C">
        <w:rPr>
          <w:rFonts w:cs="Times New Roman"/>
          <w:b w:val="0"/>
        </w:rPr>
        <w:t>must</w:t>
      </w:r>
      <w:r w:rsidRPr="00D5370C">
        <w:rPr>
          <w:rFonts w:cs="Times New Roman"/>
          <w:b w:val="0"/>
        </w:rPr>
        <w:t xml:space="preserve"> be unique).</w:t>
      </w:r>
    </w:p>
    <w:p w14:paraId="1D83163F" w14:textId="672764A5" w:rsidR="00BD74C0" w:rsidRPr="00D5370C" w:rsidRDefault="00BD74C0" w:rsidP="00D5370C">
      <w:pPr>
        <w:pStyle w:val="TaskName"/>
        <w:numPr>
          <w:ilvl w:val="1"/>
          <w:numId w:val="7"/>
        </w:numPr>
        <w:jc w:val="both"/>
        <w:rPr>
          <w:rFonts w:cs="Times New Roman"/>
          <w:b w:val="0"/>
        </w:rPr>
      </w:pPr>
      <w:r>
        <w:rPr>
          <w:rFonts w:cs="Times New Roman"/>
          <w:b w:val="0"/>
          <w:color w:val="auto"/>
          <w:lang w:val="en"/>
        </w:rPr>
        <w:t>Leave Deployment Model, Account Kind, Performance, Storage Service Encryption</w:t>
      </w:r>
      <w:r w:rsidR="004A254A">
        <w:rPr>
          <w:rFonts w:cs="Times New Roman"/>
          <w:b w:val="0"/>
          <w:color w:val="auto"/>
          <w:lang w:val="en"/>
        </w:rPr>
        <w:t>, Secure transfer required</w:t>
      </w:r>
      <w:r>
        <w:rPr>
          <w:rFonts w:cs="Times New Roman"/>
          <w:b w:val="0"/>
          <w:color w:val="auto"/>
          <w:lang w:val="en"/>
        </w:rPr>
        <w:t xml:space="preserve"> as default </w:t>
      </w:r>
      <w:proofErr w:type="gramStart"/>
      <w:r>
        <w:rPr>
          <w:rFonts w:cs="Times New Roman"/>
          <w:b w:val="0"/>
          <w:color w:val="auto"/>
          <w:lang w:val="en"/>
        </w:rPr>
        <w:t>for the purpose of</w:t>
      </w:r>
      <w:proofErr w:type="gramEnd"/>
      <w:r>
        <w:rPr>
          <w:rFonts w:cs="Times New Roman"/>
          <w:b w:val="0"/>
          <w:color w:val="auto"/>
          <w:lang w:val="en"/>
        </w:rPr>
        <w:t xml:space="preserve"> the lab.</w:t>
      </w:r>
      <w:r>
        <w:rPr>
          <w:rFonts w:cs="Times New Roman"/>
          <w:b w:val="0"/>
        </w:rPr>
        <w:t xml:space="preserve"> </w:t>
      </w:r>
    </w:p>
    <w:p w14:paraId="48F92F8D" w14:textId="77777777" w:rsidR="00D5370C" w:rsidRDefault="00D5370C" w:rsidP="00D5370C">
      <w:pPr>
        <w:pStyle w:val="TaskName"/>
        <w:numPr>
          <w:ilvl w:val="1"/>
          <w:numId w:val="7"/>
        </w:numPr>
        <w:jc w:val="both"/>
        <w:rPr>
          <w:rFonts w:cs="Times New Roman"/>
          <w:b w:val="0"/>
        </w:rPr>
      </w:pPr>
      <w:r w:rsidRPr="00D5370C">
        <w:rPr>
          <w:rFonts w:cs="Times New Roman"/>
          <w:b w:val="0"/>
        </w:rPr>
        <w:t xml:space="preserve">Select Replication option. </w:t>
      </w:r>
      <w:proofErr w:type="gramStart"/>
      <w:r w:rsidRPr="00D5370C">
        <w:rPr>
          <w:rFonts w:cs="Times New Roman"/>
          <w:b w:val="0"/>
        </w:rPr>
        <w:t>For the purpose of</w:t>
      </w:r>
      <w:proofErr w:type="gramEnd"/>
      <w:r w:rsidRPr="00D5370C">
        <w:rPr>
          <w:rFonts w:cs="Times New Roman"/>
          <w:b w:val="0"/>
        </w:rPr>
        <w:t xml:space="preserve"> the lab, you can use locally redundant.</w:t>
      </w:r>
    </w:p>
    <w:p w14:paraId="1AA204B3" w14:textId="77777777" w:rsidR="00BE6C6E" w:rsidRDefault="00BE6C6E" w:rsidP="00D5370C">
      <w:pPr>
        <w:pStyle w:val="TaskName"/>
        <w:numPr>
          <w:ilvl w:val="1"/>
          <w:numId w:val="7"/>
        </w:numPr>
        <w:jc w:val="both"/>
        <w:rPr>
          <w:rFonts w:cs="Times New Roman"/>
          <w:b w:val="0"/>
        </w:rPr>
      </w:pPr>
      <w:r>
        <w:rPr>
          <w:rFonts w:cs="Times New Roman"/>
          <w:b w:val="0"/>
        </w:rPr>
        <w:t xml:space="preserve">Choose to create a new resource group or use an existing one. </w:t>
      </w:r>
    </w:p>
    <w:p w14:paraId="549AFDA6" w14:textId="77777777" w:rsidR="00BA574A" w:rsidRPr="00D5370C" w:rsidRDefault="00BA574A" w:rsidP="00BA574A">
      <w:pPr>
        <w:pStyle w:val="TaskName"/>
        <w:numPr>
          <w:ilvl w:val="0"/>
          <w:numId w:val="0"/>
        </w:numPr>
        <w:ind w:left="1800"/>
        <w:jc w:val="both"/>
        <w:rPr>
          <w:rFonts w:cs="Times New Roman"/>
          <w:b w:val="0"/>
        </w:rPr>
      </w:pPr>
      <w:r>
        <w:rPr>
          <w:rFonts w:cs="Times New Roman"/>
          <w:b w:val="0"/>
          <w:bCs/>
          <w:lang w:val="en"/>
        </w:rPr>
        <w:t>R</w:t>
      </w:r>
      <w:r w:rsidRPr="00BA574A">
        <w:rPr>
          <w:rFonts w:cs="Times New Roman"/>
          <w:b w:val="0"/>
          <w:bCs/>
          <w:lang w:val="en"/>
        </w:rPr>
        <w:t>esource group</w:t>
      </w:r>
      <w:r>
        <w:rPr>
          <w:rFonts w:cs="Times New Roman"/>
          <w:b w:val="0"/>
          <w:lang w:val="en"/>
        </w:rPr>
        <w:t xml:space="preserve"> is a</w:t>
      </w:r>
      <w:r w:rsidRPr="00BA574A">
        <w:rPr>
          <w:rFonts w:cs="Times New Roman"/>
          <w:b w:val="0"/>
          <w:lang w:val="en"/>
        </w:rPr>
        <w:t xml:space="preserve">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w:t>
      </w:r>
    </w:p>
    <w:p w14:paraId="5901B31A" w14:textId="77777777" w:rsidR="00D5370C" w:rsidRPr="00D5370C" w:rsidRDefault="00093110" w:rsidP="00D5370C">
      <w:pPr>
        <w:pStyle w:val="TaskName"/>
        <w:numPr>
          <w:ilvl w:val="1"/>
          <w:numId w:val="7"/>
        </w:numPr>
        <w:jc w:val="both"/>
        <w:rPr>
          <w:rFonts w:cs="Times New Roman"/>
          <w:b w:val="0"/>
        </w:rPr>
      </w:pPr>
      <w:r>
        <w:rPr>
          <w:rFonts w:cs="Times New Roman"/>
          <w:b w:val="0"/>
        </w:rPr>
        <w:t>Choose a location.</w:t>
      </w:r>
    </w:p>
    <w:p w14:paraId="3140D891" w14:textId="77777777" w:rsidR="004F40F9" w:rsidRDefault="00093110" w:rsidP="00D5370C">
      <w:pPr>
        <w:pStyle w:val="TaskName"/>
        <w:numPr>
          <w:ilvl w:val="1"/>
          <w:numId w:val="7"/>
        </w:numPr>
        <w:jc w:val="both"/>
        <w:rPr>
          <w:rFonts w:cs="Times New Roman"/>
          <w:b w:val="0"/>
          <w:color w:val="auto"/>
          <w:lang w:val="en"/>
        </w:rPr>
      </w:pPr>
      <w:r>
        <w:rPr>
          <w:rFonts w:cs="Times New Roman"/>
          <w:b w:val="0"/>
          <w:color w:val="auto"/>
          <w:lang w:val="en"/>
        </w:rPr>
        <w:t xml:space="preserve">Click “Create” button to create storage account. </w:t>
      </w:r>
    </w:p>
    <w:p w14:paraId="36081170" w14:textId="77777777" w:rsidR="001046B1" w:rsidRDefault="00B71F68" w:rsidP="0061061A">
      <w:pPr>
        <w:pStyle w:val="TaskName"/>
        <w:numPr>
          <w:ilvl w:val="1"/>
          <w:numId w:val="7"/>
        </w:numPr>
        <w:jc w:val="both"/>
        <w:rPr>
          <w:rFonts w:cs="Times New Roman"/>
          <w:b w:val="0"/>
        </w:rPr>
      </w:pPr>
      <w:r>
        <w:rPr>
          <w:rFonts w:cs="Times New Roman"/>
          <w:b w:val="0"/>
        </w:rPr>
        <w:t>Once created</w:t>
      </w:r>
      <w:r w:rsidR="001046B1">
        <w:rPr>
          <w:rFonts w:cs="Times New Roman"/>
          <w:b w:val="0"/>
        </w:rPr>
        <w:t>,</w:t>
      </w:r>
      <w:r>
        <w:rPr>
          <w:rFonts w:cs="Times New Roman"/>
          <w:b w:val="0"/>
        </w:rPr>
        <w:t xml:space="preserve"> </w:t>
      </w:r>
      <w:r w:rsidR="001046B1">
        <w:rPr>
          <w:rFonts w:cs="Times New Roman"/>
          <w:b w:val="0"/>
        </w:rPr>
        <w:t xml:space="preserve">in the left menu </w:t>
      </w:r>
      <w:r>
        <w:rPr>
          <w:rFonts w:cs="Times New Roman"/>
          <w:b w:val="0"/>
        </w:rPr>
        <w:t xml:space="preserve">click on all resources and in the search box type </w:t>
      </w:r>
      <w:r w:rsidR="001046B1">
        <w:rPr>
          <w:rFonts w:cs="Times New Roman"/>
          <w:b w:val="0"/>
        </w:rPr>
        <w:t xml:space="preserve">the name of the storage account you have just created. </w:t>
      </w:r>
    </w:p>
    <w:p w14:paraId="4CA80E83" w14:textId="272CEC6F" w:rsidR="00665005" w:rsidRDefault="001046B1" w:rsidP="0061061A">
      <w:pPr>
        <w:pStyle w:val="TaskName"/>
        <w:numPr>
          <w:ilvl w:val="1"/>
          <w:numId w:val="7"/>
        </w:numPr>
        <w:jc w:val="both"/>
        <w:rPr>
          <w:rFonts w:cs="Times New Roman"/>
          <w:b w:val="0"/>
        </w:rPr>
      </w:pPr>
      <w:r>
        <w:rPr>
          <w:rFonts w:cs="Times New Roman"/>
          <w:b w:val="0"/>
        </w:rPr>
        <w:t>E</w:t>
      </w:r>
      <w:r w:rsidR="0061061A" w:rsidRPr="00C84B1B">
        <w:rPr>
          <w:rFonts w:cs="Times New Roman"/>
          <w:b w:val="0"/>
        </w:rPr>
        <w:t xml:space="preserve">xplore the different menus, dashboard, configure containers and so on. </w:t>
      </w:r>
    </w:p>
    <w:p w14:paraId="579FF04D" w14:textId="4CA5436E" w:rsidR="009B6721" w:rsidRDefault="009B6721" w:rsidP="0061061A">
      <w:pPr>
        <w:pStyle w:val="TaskName"/>
        <w:numPr>
          <w:ilvl w:val="1"/>
          <w:numId w:val="7"/>
        </w:numPr>
        <w:jc w:val="both"/>
        <w:rPr>
          <w:rFonts w:cs="Times New Roman"/>
          <w:b w:val="0"/>
        </w:rPr>
      </w:pPr>
      <w:r>
        <w:rPr>
          <w:rFonts w:cs="Times New Roman"/>
          <w:b w:val="0"/>
        </w:rPr>
        <w:t xml:space="preserve">Under BLOB SERVICE, click on Browse blobs. On the newly opened blade, click on +Container on the top to create a new container. Give it a name and click OK. </w:t>
      </w:r>
    </w:p>
    <w:p w14:paraId="24558049" w14:textId="77777777" w:rsidR="009B6721" w:rsidRDefault="009B6721" w:rsidP="0061061A">
      <w:pPr>
        <w:pStyle w:val="TaskName"/>
        <w:numPr>
          <w:ilvl w:val="1"/>
          <w:numId w:val="7"/>
        </w:numPr>
        <w:jc w:val="both"/>
        <w:rPr>
          <w:rFonts w:cs="Times New Roman"/>
          <w:b w:val="0"/>
        </w:rPr>
      </w:pPr>
      <w:r>
        <w:rPr>
          <w:rFonts w:cs="Times New Roman"/>
          <w:b w:val="0"/>
        </w:rPr>
        <w:lastRenderedPageBreak/>
        <w:t>Wait for the container to get created. Once it shows up, click on it. On the container blade, click on Container properties button on top.</w:t>
      </w:r>
    </w:p>
    <w:p w14:paraId="017723F0" w14:textId="5C7AF9CC" w:rsidR="009B6721" w:rsidRDefault="009B6721" w:rsidP="0061061A">
      <w:pPr>
        <w:pStyle w:val="TaskName"/>
        <w:numPr>
          <w:ilvl w:val="1"/>
          <w:numId w:val="7"/>
        </w:numPr>
        <w:jc w:val="both"/>
        <w:rPr>
          <w:rFonts w:cs="Times New Roman"/>
          <w:b w:val="0"/>
        </w:rPr>
      </w:pPr>
      <w:r>
        <w:rPr>
          <w:rFonts w:cs="Times New Roman"/>
          <w:b w:val="0"/>
        </w:rPr>
        <w:t xml:space="preserve">Copy the URL to notepad. Close the container blade. </w:t>
      </w:r>
    </w:p>
    <w:p w14:paraId="617502B9" w14:textId="748E5BA4" w:rsidR="0061061A" w:rsidRDefault="0061061A" w:rsidP="0061061A">
      <w:pPr>
        <w:pStyle w:val="TaskName"/>
        <w:numPr>
          <w:ilvl w:val="1"/>
          <w:numId w:val="7"/>
        </w:numPr>
        <w:jc w:val="both"/>
        <w:rPr>
          <w:rFonts w:cs="Times New Roman"/>
          <w:b w:val="0"/>
        </w:rPr>
      </w:pPr>
      <w:r w:rsidRPr="00C84B1B">
        <w:rPr>
          <w:rFonts w:cs="Times New Roman"/>
          <w:b w:val="0"/>
        </w:rPr>
        <w:t>Click on the Access Key</w:t>
      </w:r>
      <w:r w:rsidR="00037FC3">
        <w:rPr>
          <w:rFonts w:cs="Times New Roman"/>
          <w:b w:val="0"/>
        </w:rPr>
        <w:t xml:space="preserve">s on the settings part </w:t>
      </w:r>
      <w:r w:rsidR="00BB5E73">
        <w:rPr>
          <w:rFonts w:cs="Times New Roman"/>
          <w:b w:val="0"/>
        </w:rPr>
        <w:t>of the menu for your storage account</w:t>
      </w:r>
      <w:r w:rsidR="00037FC3">
        <w:rPr>
          <w:rFonts w:cs="Times New Roman"/>
          <w:b w:val="0"/>
        </w:rPr>
        <w:t>.</w:t>
      </w:r>
      <w:r w:rsidRPr="00C84B1B">
        <w:rPr>
          <w:rFonts w:cs="Times New Roman"/>
          <w:b w:val="0"/>
        </w:rPr>
        <w:t xml:space="preserve"> You will see the options to copy or regenerate both the primary and secondary access keys</w:t>
      </w:r>
      <w:r w:rsidR="00C30840">
        <w:rPr>
          <w:rFonts w:cs="Times New Roman"/>
          <w:b w:val="0"/>
        </w:rPr>
        <w:t>.</w:t>
      </w:r>
      <w:r w:rsidR="009B6721">
        <w:rPr>
          <w:rFonts w:cs="Times New Roman"/>
          <w:b w:val="0"/>
        </w:rPr>
        <w:t xml:space="preserve"> Copy key1 and save it to notepad.</w:t>
      </w:r>
    </w:p>
    <w:p w14:paraId="145EA003" w14:textId="72A4963B" w:rsidR="00EF1CD6" w:rsidRDefault="00EF1CD6" w:rsidP="0061061A">
      <w:pPr>
        <w:pStyle w:val="TaskName"/>
        <w:numPr>
          <w:ilvl w:val="1"/>
          <w:numId w:val="7"/>
        </w:numPr>
        <w:jc w:val="both"/>
        <w:rPr>
          <w:rFonts w:cs="Times New Roman"/>
          <w:b w:val="0"/>
        </w:rPr>
      </w:pPr>
      <w:r>
        <w:rPr>
          <w:rFonts w:cs="Times New Roman"/>
          <w:b w:val="0"/>
        </w:rPr>
        <w:t>Also copy the storage account name from the same blade and save it to notepad.</w:t>
      </w:r>
    </w:p>
    <w:p w14:paraId="2F24538A" w14:textId="6A165ADD" w:rsidR="00EF1CD6" w:rsidRDefault="00EF1CD6" w:rsidP="0061061A">
      <w:pPr>
        <w:pStyle w:val="TaskName"/>
        <w:numPr>
          <w:ilvl w:val="1"/>
          <w:numId w:val="7"/>
        </w:numPr>
        <w:jc w:val="both"/>
        <w:rPr>
          <w:rFonts w:cs="Times New Roman"/>
          <w:b w:val="0"/>
        </w:rPr>
      </w:pPr>
      <w:r>
        <w:rPr>
          <w:rFonts w:cs="Times New Roman"/>
          <w:b w:val="0"/>
        </w:rPr>
        <w:t>Close the storage account blade.</w:t>
      </w:r>
    </w:p>
    <w:p w14:paraId="68E75E20" w14:textId="77777777" w:rsidR="00835090" w:rsidRPr="00FC06F5" w:rsidRDefault="00835090" w:rsidP="00903366">
      <w:pPr>
        <w:pStyle w:val="TaskName"/>
        <w:numPr>
          <w:ilvl w:val="0"/>
          <w:numId w:val="0"/>
        </w:numPr>
        <w:ind w:left="1440"/>
        <w:rPr>
          <w:b w:val="0"/>
        </w:rPr>
      </w:pPr>
    </w:p>
    <w:p w14:paraId="0F12E731" w14:textId="77777777" w:rsidR="0006579D" w:rsidRDefault="0006579D" w:rsidP="002606A1">
      <w:pPr>
        <w:pStyle w:val="TaskName"/>
        <w:jc w:val="both"/>
      </w:pPr>
      <w:r>
        <w:t>T</w:t>
      </w:r>
      <w:r w:rsidR="0073687D">
        <w:t>ask: Explore Hadoop Cluster Configuration on Azure Management Portal</w:t>
      </w:r>
      <w:r w:rsidR="009D61CF">
        <w:t xml:space="preserve"> </w:t>
      </w:r>
    </w:p>
    <w:p w14:paraId="633BF60D" w14:textId="77777777" w:rsidR="00CD181D" w:rsidRPr="00CD181D" w:rsidRDefault="00CD181D" w:rsidP="00CD181D">
      <w:pPr>
        <w:pStyle w:val="TaskName"/>
        <w:numPr>
          <w:ilvl w:val="0"/>
          <w:numId w:val="0"/>
        </w:numPr>
        <w:ind w:left="1080"/>
        <w:jc w:val="both"/>
        <w:rPr>
          <w:b w:val="0"/>
        </w:rPr>
      </w:pPr>
      <w:r w:rsidRPr="00CD181D">
        <w:rPr>
          <w:b w:val="0"/>
        </w:rPr>
        <w:t xml:space="preserve">In this task, you will explore the option for deploying and configuring Hadoop clusters. Note you will only explore the options without finalizing the create/deploy cluster. Later another </w:t>
      </w:r>
      <w:r w:rsidR="00C50E2D">
        <w:rPr>
          <w:b w:val="0"/>
        </w:rPr>
        <w:t>lesson</w:t>
      </w:r>
      <w:r w:rsidRPr="00CD181D">
        <w:rPr>
          <w:b w:val="0"/>
        </w:rPr>
        <w:t>, you will deploy and configure the HDINSIGHT cluster using Azure PowerShell.</w:t>
      </w:r>
    </w:p>
    <w:p w14:paraId="0E5B33DB" w14:textId="77777777" w:rsidR="00CD181D" w:rsidRPr="003044E0" w:rsidRDefault="00CD181D" w:rsidP="00CD181D">
      <w:pPr>
        <w:pStyle w:val="TaskName"/>
        <w:numPr>
          <w:ilvl w:val="0"/>
          <w:numId w:val="0"/>
        </w:numPr>
        <w:ind w:left="1080"/>
        <w:jc w:val="both"/>
      </w:pPr>
    </w:p>
    <w:p w14:paraId="5BE117F2" w14:textId="6C83EE38" w:rsidR="004137EF" w:rsidRDefault="002637D3" w:rsidP="00DB19DD">
      <w:pPr>
        <w:pStyle w:val="TaskDetail"/>
        <w:numPr>
          <w:ilvl w:val="0"/>
          <w:numId w:val="8"/>
        </w:numPr>
        <w:jc w:val="both"/>
      </w:pPr>
      <w:r>
        <w:t xml:space="preserve">Launch Internet Explorer </w:t>
      </w:r>
      <w:r w:rsidR="00822229">
        <w:t>and navigate to:</w:t>
      </w:r>
      <w:r w:rsidR="004137EF">
        <w:t xml:space="preserve">  </w:t>
      </w:r>
      <w:hyperlink r:id="rId15" w:history="1">
        <w:r w:rsidR="00845525" w:rsidRPr="0093197C">
          <w:rPr>
            <w:rStyle w:val="Hyperlink"/>
          </w:rPr>
          <w:t>https://portal.azure.com/</w:t>
        </w:r>
      </w:hyperlink>
      <w:r w:rsidR="004137EF">
        <w:t xml:space="preserve"> </w:t>
      </w:r>
    </w:p>
    <w:p w14:paraId="65609260" w14:textId="2939E05C" w:rsidR="00083ABC" w:rsidRDefault="00E07150" w:rsidP="002606A1">
      <w:pPr>
        <w:pStyle w:val="TaskDetail"/>
        <w:numPr>
          <w:ilvl w:val="0"/>
          <w:numId w:val="8"/>
        </w:numPr>
        <w:jc w:val="both"/>
      </w:pPr>
      <w:r>
        <w:t xml:space="preserve">Click on </w:t>
      </w:r>
      <w:r w:rsidRPr="00E07150">
        <w:rPr>
          <w:b/>
        </w:rPr>
        <w:t>+ New</w:t>
      </w:r>
      <w:r>
        <w:t>.</w:t>
      </w:r>
      <w:r w:rsidR="00822229">
        <w:t xml:space="preserve"> In the next blade, </w:t>
      </w:r>
      <w:r w:rsidR="00AD1273">
        <w:t>Data</w:t>
      </w:r>
      <w:r w:rsidR="00822229">
        <w:t xml:space="preserve"> + Analytics, then HDInsight. </w:t>
      </w:r>
    </w:p>
    <w:p w14:paraId="61034A16" w14:textId="62ADB8B8" w:rsidR="00FE03EA" w:rsidRDefault="00FE03EA" w:rsidP="002606A1">
      <w:pPr>
        <w:pStyle w:val="TaskDetail"/>
        <w:numPr>
          <w:ilvl w:val="0"/>
          <w:numId w:val="8"/>
        </w:numPr>
        <w:jc w:val="both"/>
      </w:pPr>
      <w:proofErr w:type="gramStart"/>
      <w:r>
        <w:t>For the purpose of</w:t>
      </w:r>
      <w:proofErr w:type="gramEnd"/>
      <w:r>
        <w:t xml:space="preserve"> this lab, you will use Quick create.</w:t>
      </w:r>
    </w:p>
    <w:p w14:paraId="2A6C84B8" w14:textId="087A906D" w:rsidR="00822229" w:rsidRDefault="00DE1CD0" w:rsidP="002606A1">
      <w:pPr>
        <w:pStyle w:val="TaskDetail"/>
        <w:numPr>
          <w:ilvl w:val="0"/>
          <w:numId w:val="8"/>
        </w:numPr>
        <w:jc w:val="both"/>
      </w:pPr>
      <w:r>
        <w:t xml:space="preserve">Choose a unique name for the cluster. Click on “Cluster </w:t>
      </w:r>
      <w:r w:rsidR="00B41461">
        <w:t>type</w:t>
      </w:r>
      <w:r>
        <w:t>”, configure as below and choose “Select”.</w:t>
      </w:r>
    </w:p>
    <w:p w14:paraId="569BA8A2" w14:textId="31A336E4" w:rsidR="005E5C39" w:rsidRDefault="005E5C39" w:rsidP="005E5C39">
      <w:pPr>
        <w:pStyle w:val="TaskDetail"/>
        <w:numPr>
          <w:ilvl w:val="1"/>
          <w:numId w:val="8"/>
        </w:numPr>
        <w:jc w:val="both"/>
      </w:pPr>
      <w:r>
        <w:t xml:space="preserve">Cluster type: </w:t>
      </w:r>
      <w:r w:rsidR="00815DEB">
        <w:t>Spark</w:t>
      </w:r>
    </w:p>
    <w:p w14:paraId="49E299B3" w14:textId="63298EDC" w:rsidR="005E5C39" w:rsidRDefault="005E5C39" w:rsidP="005E5C39">
      <w:pPr>
        <w:pStyle w:val="TaskDetail"/>
        <w:numPr>
          <w:ilvl w:val="1"/>
          <w:numId w:val="8"/>
        </w:numPr>
        <w:jc w:val="both"/>
      </w:pPr>
      <w:r>
        <w:t>Operating system: Linux</w:t>
      </w:r>
    </w:p>
    <w:p w14:paraId="4C5A6F8E" w14:textId="5E6B4FB3" w:rsidR="005E5C39" w:rsidRDefault="005E5C39" w:rsidP="005E5C39">
      <w:pPr>
        <w:pStyle w:val="TaskDetail"/>
        <w:numPr>
          <w:ilvl w:val="1"/>
          <w:numId w:val="8"/>
        </w:numPr>
        <w:jc w:val="both"/>
      </w:pPr>
      <w:r>
        <w:t xml:space="preserve">Version: </w:t>
      </w:r>
      <w:r w:rsidR="00815DEB">
        <w:t>Spark 2.1.0</w:t>
      </w:r>
      <w:r>
        <w:t xml:space="preserve"> (HDI 3.</w:t>
      </w:r>
      <w:r w:rsidR="00815DEB">
        <w:t>6</w:t>
      </w:r>
      <w:r>
        <w:t>)</w:t>
      </w:r>
    </w:p>
    <w:p w14:paraId="7159CA7E" w14:textId="016361CB" w:rsidR="005E5C39" w:rsidRDefault="005E5C39" w:rsidP="005E5C39">
      <w:pPr>
        <w:pStyle w:val="TaskDetail"/>
        <w:numPr>
          <w:ilvl w:val="1"/>
          <w:numId w:val="8"/>
        </w:numPr>
        <w:jc w:val="both"/>
      </w:pPr>
      <w:r>
        <w:t>Cluster tier: Standard</w:t>
      </w:r>
    </w:p>
    <w:p w14:paraId="6A5957EA" w14:textId="59AEB3A5" w:rsidR="00822229" w:rsidRDefault="005E5C39" w:rsidP="002606A1">
      <w:pPr>
        <w:pStyle w:val="TaskDetail"/>
        <w:numPr>
          <w:ilvl w:val="0"/>
          <w:numId w:val="8"/>
        </w:numPr>
        <w:jc w:val="both"/>
      </w:pPr>
      <w:r>
        <w:t>C</w:t>
      </w:r>
      <w:r w:rsidR="00685DE3">
        <w:t xml:space="preserve">hoose a user name and password for the cluster. </w:t>
      </w:r>
    </w:p>
    <w:p w14:paraId="1E2EB8C1" w14:textId="5D79772D" w:rsidR="005E5C39" w:rsidRDefault="005E5C39" w:rsidP="002606A1">
      <w:pPr>
        <w:pStyle w:val="TaskDetail"/>
        <w:numPr>
          <w:ilvl w:val="0"/>
          <w:numId w:val="8"/>
        </w:numPr>
        <w:jc w:val="both"/>
      </w:pPr>
      <w:r>
        <w:t>Choose a username for Secure Shell (SSH) and use the same password as cluster login.</w:t>
      </w:r>
    </w:p>
    <w:p w14:paraId="17DDDA15" w14:textId="0F838AF4" w:rsidR="005E5C39" w:rsidRDefault="005E5C39" w:rsidP="002606A1">
      <w:pPr>
        <w:pStyle w:val="TaskDetail"/>
        <w:numPr>
          <w:ilvl w:val="0"/>
          <w:numId w:val="8"/>
        </w:numPr>
        <w:jc w:val="both"/>
      </w:pPr>
      <w:r>
        <w:t>Choose a name for a new resource group or use an existing one.</w:t>
      </w:r>
    </w:p>
    <w:p w14:paraId="44766179" w14:textId="47ACAFEE" w:rsidR="005E5C39" w:rsidRDefault="005E5C39" w:rsidP="002606A1">
      <w:pPr>
        <w:pStyle w:val="TaskDetail"/>
        <w:numPr>
          <w:ilvl w:val="0"/>
          <w:numId w:val="8"/>
        </w:numPr>
        <w:jc w:val="both"/>
      </w:pPr>
      <w:r>
        <w:t>Choose a region and click next.</w:t>
      </w:r>
    </w:p>
    <w:p w14:paraId="46E60F6F" w14:textId="11ECCB78" w:rsidR="00974358" w:rsidRDefault="00974358" w:rsidP="002606A1">
      <w:pPr>
        <w:pStyle w:val="TaskDetail"/>
        <w:numPr>
          <w:ilvl w:val="0"/>
          <w:numId w:val="8"/>
        </w:numPr>
        <w:jc w:val="both"/>
      </w:pPr>
      <w:r>
        <w:t>Click on Select a Storage account and select the storage account you created in Task 1.</w:t>
      </w:r>
    </w:p>
    <w:p w14:paraId="17F2F47F" w14:textId="01A0919D" w:rsidR="007247BB" w:rsidRDefault="00742250" w:rsidP="007247BB">
      <w:pPr>
        <w:pStyle w:val="TaskDetail"/>
        <w:numPr>
          <w:ilvl w:val="0"/>
          <w:numId w:val="8"/>
        </w:numPr>
        <w:jc w:val="both"/>
      </w:pPr>
      <w:r>
        <w:t>Leave everything else as default</w:t>
      </w:r>
      <w:r w:rsidR="00FE03EA">
        <w:t xml:space="preserve"> </w:t>
      </w:r>
      <w:proofErr w:type="gramStart"/>
      <w:r w:rsidR="00FE03EA">
        <w:t>for the purpose of</w:t>
      </w:r>
      <w:proofErr w:type="gramEnd"/>
      <w:r w:rsidR="00FE03EA">
        <w:t xml:space="preserve"> this lab</w:t>
      </w:r>
      <w:r>
        <w:t xml:space="preserve"> and click Next</w:t>
      </w:r>
      <w:r w:rsidR="00815DEB">
        <w:t>.</w:t>
      </w:r>
    </w:p>
    <w:p w14:paraId="07FEED0F" w14:textId="14AEFBD1" w:rsidR="00815DEB" w:rsidRDefault="00815DEB" w:rsidP="007247BB">
      <w:pPr>
        <w:pStyle w:val="TaskDetail"/>
        <w:numPr>
          <w:ilvl w:val="0"/>
          <w:numId w:val="8"/>
        </w:numPr>
        <w:jc w:val="both"/>
      </w:pPr>
      <w:r>
        <w:t>Once the validation is completed, click on Download template and parameters button in the bottom. This will open a Template blade.</w:t>
      </w:r>
    </w:p>
    <w:p w14:paraId="17FF40C4" w14:textId="6EA5D32D" w:rsidR="00815DEB" w:rsidRDefault="00A60DAF" w:rsidP="007247BB">
      <w:pPr>
        <w:pStyle w:val="TaskDetail"/>
        <w:numPr>
          <w:ilvl w:val="0"/>
          <w:numId w:val="8"/>
        </w:numPr>
        <w:jc w:val="both"/>
      </w:pPr>
      <w:r>
        <w:lastRenderedPageBreak/>
        <w:t>Explore the Parameters and Resources. You can alternately click on Template and Parameters tabs on top.</w:t>
      </w:r>
    </w:p>
    <w:p w14:paraId="6AA36519" w14:textId="73226936" w:rsidR="00A60DAF" w:rsidRDefault="00A60DAF" w:rsidP="007247BB">
      <w:pPr>
        <w:pStyle w:val="TaskDetail"/>
        <w:numPr>
          <w:ilvl w:val="0"/>
          <w:numId w:val="8"/>
        </w:numPr>
        <w:jc w:val="both"/>
      </w:pPr>
      <w:r>
        <w:t>Click on Download to download the zip file. Extract this zip file. We will use it in a later exercise.</w:t>
      </w:r>
    </w:p>
    <w:p w14:paraId="0A2B237F" w14:textId="0016DD5D" w:rsidR="00A60DAF" w:rsidRDefault="00A60DAF" w:rsidP="007247BB">
      <w:pPr>
        <w:pStyle w:val="TaskDetail"/>
        <w:numPr>
          <w:ilvl w:val="0"/>
          <w:numId w:val="8"/>
        </w:numPr>
        <w:jc w:val="both"/>
      </w:pPr>
      <w:r>
        <w:t>Switch back to the Azure portal. Close the Template blade. This will take you back to the Cluster summary blade.</w:t>
      </w:r>
    </w:p>
    <w:p w14:paraId="32ADB781" w14:textId="0634E7D6" w:rsidR="00A5675E" w:rsidRDefault="00B01357" w:rsidP="007247BB">
      <w:pPr>
        <w:pStyle w:val="TaskDetail"/>
        <w:numPr>
          <w:ilvl w:val="0"/>
          <w:numId w:val="8"/>
        </w:numPr>
        <w:jc w:val="both"/>
      </w:pPr>
      <w:r>
        <w:t>Close here without launching the deployment. Choose the X button in the HDInsight blade and click OK to discard the changes.</w:t>
      </w:r>
    </w:p>
    <w:p w14:paraId="4D658BBB" w14:textId="40293340" w:rsidR="00B01357" w:rsidRDefault="00B01357" w:rsidP="00B01357">
      <w:pPr>
        <w:pStyle w:val="TaskDetail"/>
        <w:jc w:val="both"/>
      </w:pPr>
    </w:p>
    <w:p w14:paraId="4BAE63CB" w14:textId="77777777" w:rsidR="00CF494E" w:rsidRDefault="00240A66" w:rsidP="00CF494E">
      <w:pPr>
        <w:pStyle w:val="TaskName"/>
      </w:pPr>
      <w:r>
        <w:t xml:space="preserve">Task: Explore Market Place on Azure Management Portal </w:t>
      </w:r>
    </w:p>
    <w:p w14:paraId="7C373AEF" w14:textId="77E1DF99" w:rsidR="00367A6A" w:rsidRDefault="00367A6A" w:rsidP="00367A6A">
      <w:pPr>
        <w:pStyle w:val="TaskName"/>
        <w:numPr>
          <w:ilvl w:val="1"/>
          <w:numId w:val="7"/>
        </w:numPr>
        <w:jc w:val="both"/>
        <w:rPr>
          <w:rFonts w:cs="Times New Roman"/>
          <w:b w:val="0"/>
          <w:color w:val="auto"/>
          <w:lang w:val="en"/>
        </w:rPr>
      </w:pPr>
      <w:r w:rsidRPr="00FC06F5">
        <w:rPr>
          <w:rFonts w:cs="Times New Roman"/>
          <w:b w:val="0"/>
          <w:color w:val="auto"/>
          <w:lang w:val="en"/>
        </w:rPr>
        <w:t xml:space="preserve">Open Internet Explorer and navigate to </w:t>
      </w:r>
      <w:hyperlink r:id="rId16" w:history="1">
        <w:r w:rsidR="00E34BE5" w:rsidRPr="0093197C">
          <w:rPr>
            <w:rStyle w:val="Hyperlink"/>
            <w:rFonts w:cs="Times New Roman"/>
          </w:rPr>
          <w:t>https://portal.azure.com/</w:t>
        </w:r>
      </w:hyperlink>
      <w:r w:rsidRPr="00FC06F5">
        <w:rPr>
          <w:rFonts w:cs="Times New Roman"/>
          <w:b w:val="0"/>
          <w:color w:val="auto"/>
          <w:lang w:val="en"/>
        </w:rPr>
        <w:t xml:space="preserve">. </w:t>
      </w:r>
    </w:p>
    <w:p w14:paraId="6DDCDB02" w14:textId="77777777" w:rsidR="00367A6A" w:rsidRDefault="00B73AE9" w:rsidP="00367A6A">
      <w:pPr>
        <w:pStyle w:val="TaskName"/>
        <w:numPr>
          <w:ilvl w:val="1"/>
          <w:numId w:val="7"/>
        </w:numPr>
        <w:jc w:val="both"/>
        <w:rPr>
          <w:rFonts w:cs="Times New Roman"/>
          <w:b w:val="0"/>
          <w:color w:val="auto"/>
          <w:lang w:val="en"/>
        </w:rPr>
      </w:pPr>
      <w:r>
        <w:rPr>
          <w:rFonts w:cs="Times New Roman"/>
          <w:b w:val="0"/>
          <w:color w:val="auto"/>
          <w:lang w:val="en"/>
        </w:rPr>
        <w:t xml:space="preserve">Click “+New” and choose “See all” at the first line of Marketplace. Type Hortonworks and </w:t>
      </w:r>
      <w:r w:rsidR="004F3CF5">
        <w:rPr>
          <w:rFonts w:cs="Times New Roman"/>
          <w:b w:val="0"/>
          <w:color w:val="auto"/>
          <w:lang w:val="en"/>
        </w:rPr>
        <w:t>choose Hortonworks Data Platform Standard.</w:t>
      </w:r>
    </w:p>
    <w:p w14:paraId="4CCAC30D" w14:textId="39261474" w:rsidR="00D24C6E" w:rsidRPr="00D24C6E" w:rsidRDefault="00BF298D" w:rsidP="00515617">
      <w:pPr>
        <w:pStyle w:val="ListParagraph"/>
        <w:numPr>
          <w:ilvl w:val="1"/>
          <w:numId w:val="7"/>
        </w:numPr>
        <w:jc w:val="both"/>
        <w:rPr>
          <w:rFonts w:cs="Times New Roman"/>
          <w:lang w:val="en"/>
        </w:rPr>
      </w:pPr>
      <w:r>
        <w:rPr>
          <w:rFonts w:cs="Times New Roman"/>
          <w:lang w:val="en"/>
        </w:rPr>
        <w:t xml:space="preserve">The Deployment of </w:t>
      </w:r>
      <w:r w:rsidR="00D24C6E" w:rsidRPr="00D24C6E">
        <w:rPr>
          <w:rFonts w:cs="Times New Roman"/>
          <w:lang w:val="en"/>
        </w:rPr>
        <w:t>H</w:t>
      </w:r>
      <w:r>
        <w:rPr>
          <w:rFonts w:cs="Times New Roman"/>
          <w:lang w:val="en"/>
        </w:rPr>
        <w:t>ortonworks Data Platform Standard</w:t>
      </w:r>
      <w:r w:rsidR="00D24C6E" w:rsidRPr="00D24C6E">
        <w:rPr>
          <w:rFonts w:cs="Times New Roman"/>
          <w:lang w:val="en"/>
        </w:rPr>
        <w:t xml:space="preserve"> </w:t>
      </w:r>
      <w:r w:rsidR="00515617">
        <w:rPr>
          <w:rFonts w:cs="Times New Roman"/>
          <w:lang w:val="en"/>
        </w:rPr>
        <w:t>is</w:t>
      </w:r>
      <w:r w:rsidR="00D24C6E" w:rsidRPr="00D24C6E">
        <w:rPr>
          <w:rFonts w:cs="Times New Roman"/>
          <w:lang w:val="en"/>
        </w:rPr>
        <w:t xml:space="preserve"> IaaS and in fact can be accessed from the Virtual Machine Menu of the Marketplace. Once explored the different options you can close the window of the Portal.</w:t>
      </w:r>
    </w:p>
    <w:p w14:paraId="1EBD7CEA" w14:textId="76000D4D" w:rsidR="00260425" w:rsidRDefault="00260425" w:rsidP="00367A6A">
      <w:pPr>
        <w:pStyle w:val="TaskDetail"/>
        <w:ind w:left="1710"/>
        <w:jc w:val="both"/>
      </w:pPr>
    </w:p>
    <w:p w14:paraId="7B0B2952" w14:textId="3A5614D3" w:rsidR="00492A17" w:rsidRDefault="00492A17" w:rsidP="00367A6A">
      <w:pPr>
        <w:pStyle w:val="TaskDetail"/>
        <w:ind w:left="1710"/>
        <w:jc w:val="both"/>
      </w:pPr>
    </w:p>
    <w:p w14:paraId="1369B78D" w14:textId="2CB8FFA9" w:rsidR="00492A17" w:rsidRDefault="00492A17" w:rsidP="00367A6A">
      <w:pPr>
        <w:pStyle w:val="TaskDetail"/>
        <w:ind w:left="1710"/>
        <w:jc w:val="both"/>
      </w:pPr>
    </w:p>
    <w:p w14:paraId="5034CBE3" w14:textId="5C0E0103" w:rsidR="00492A17" w:rsidRDefault="00492A17" w:rsidP="00367A6A">
      <w:pPr>
        <w:pStyle w:val="TaskDetail"/>
        <w:ind w:left="1710"/>
        <w:jc w:val="both"/>
      </w:pPr>
    </w:p>
    <w:p w14:paraId="2049A848" w14:textId="02A46FEE" w:rsidR="00492A17" w:rsidRDefault="00492A17" w:rsidP="00367A6A">
      <w:pPr>
        <w:pStyle w:val="TaskDetail"/>
        <w:ind w:left="1710"/>
        <w:jc w:val="both"/>
      </w:pPr>
    </w:p>
    <w:p w14:paraId="79669C41" w14:textId="7A691090" w:rsidR="00492A17" w:rsidRDefault="00492A17" w:rsidP="00367A6A">
      <w:pPr>
        <w:pStyle w:val="TaskDetail"/>
        <w:ind w:left="1710"/>
        <w:jc w:val="both"/>
      </w:pPr>
    </w:p>
    <w:p w14:paraId="2BAD66FD" w14:textId="75DE67B9" w:rsidR="00492A17" w:rsidRDefault="00492A17" w:rsidP="00367A6A">
      <w:pPr>
        <w:pStyle w:val="TaskDetail"/>
        <w:ind w:left="1710"/>
        <w:jc w:val="both"/>
      </w:pPr>
    </w:p>
    <w:p w14:paraId="703E0A55" w14:textId="6F260F04" w:rsidR="00492A17" w:rsidRDefault="00492A17" w:rsidP="00367A6A">
      <w:pPr>
        <w:pStyle w:val="TaskDetail"/>
        <w:ind w:left="1710"/>
        <w:jc w:val="both"/>
      </w:pPr>
    </w:p>
    <w:p w14:paraId="221AFC79" w14:textId="0114377A" w:rsidR="00492A17" w:rsidRDefault="00492A17" w:rsidP="00367A6A">
      <w:pPr>
        <w:pStyle w:val="TaskDetail"/>
        <w:ind w:left="1710"/>
        <w:jc w:val="both"/>
      </w:pPr>
    </w:p>
    <w:p w14:paraId="7FA0E39C" w14:textId="6B2292E6" w:rsidR="00492A17" w:rsidRDefault="00492A17" w:rsidP="00367A6A">
      <w:pPr>
        <w:pStyle w:val="TaskDetail"/>
        <w:ind w:left="1710"/>
        <w:jc w:val="both"/>
      </w:pPr>
    </w:p>
    <w:p w14:paraId="286A832F" w14:textId="742942E8" w:rsidR="00492A17" w:rsidRDefault="00492A17" w:rsidP="00367A6A">
      <w:pPr>
        <w:pStyle w:val="TaskDetail"/>
        <w:ind w:left="1710"/>
        <w:jc w:val="both"/>
      </w:pPr>
    </w:p>
    <w:p w14:paraId="6DF8B09F" w14:textId="77777777" w:rsidR="00492A17" w:rsidRDefault="00492A17" w:rsidP="00367A6A">
      <w:pPr>
        <w:pStyle w:val="TaskDetail"/>
        <w:ind w:left="1710"/>
        <w:jc w:val="both"/>
      </w:pPr>
    </w:p>
    <w:p w14:paraId="2BE2477D" w14:textId="201EEA64" w:rsidR="00020CE3" w:rsidRDefault="00020CE3" w:rsidP="00492A17">
      <w:pPr>
        <w:pStyle w:val="TaskName"/>
        <w:numPr>
          <w:ilvl w:val="0"/>
          <w:numId w:val="0"/>
        </w:numPr>
        <w:ind w:left="1080"/>
      </w:pPr>
    </w:p>
    <w:p w14:paraId="02E261C9" w14:textId="2F8263FD" w:rsidR="000A08A7" w:rsidRDefault="000A08A7" w:rsidP="000A08A7">
      <w:pPr>
        <w:pStyle w:val="TaskDetail"/>
        <w:jc w:val="both"/>
      </w:pPr>
    </w:p>
    <w:p w14:paraId="3842AA0A" w14:textId="77777777" w:rsidR="000A08A7" w:rsidRDefault="000A08A7" w:rsidP="000A08A7">
      <w:pPr>
        <w:pStyle w:val="TaskDetail"/>
        <w:ind w:left="0"/>
        <w:jc w:val="both"/>
      </w:pPr>
    </w:p>
    <w:p w14:paraId="22DD5DB4" w14:textId="77777777" w:rsidR="002A63F2" w:rsidRDefault="00E95F28" w:rsidP="006E3101">
      <w:pPr>
        <w:pStyle w:val="ExerciseHeading"/>
        <w:jc w:val="both"/>
      </w:pPr>
      <w:bookmarkStart w:id="12" w:name="_Toc497687933"/>
      <w:r>
        <w:lastRenderedPageBreak/>
        <w:t xml:space="preserve">Exercise </w:t>
      </w:r>
      <w:r w:rsidR="002A73D3">
        <w:t>2</w:t>
      </w:r>
      <w:r>
        <w:t xml:space="preserve">: </w:t>
      </w:r>
      <w:r w:rsidR="00726032">
        <w:t>Explore other Azure Tools</w:t>
      </w:r>
      <w:bookmarkEnd w:id="12"/>
      <w:r w:rsidR="00726032">
        <w:t xml:space="preserve"> </w:t>
      </w:r>
    </w:p>
    <w:p w14:paraId="21608D52" w14:textId="77777777" w:rsidR="00CF130C" w:rsidRDefault="005B5C90" w:rsidP="005E27A6">
      <w:pPr>
        <w:rPr>
          <w:b/>
        </w:rPr>
      </w:pPr>
      <w:r w:rsidRPr="005B5C90">
        <w:rPr>
          <w:rFonts w:cs="Times New Roman"/>
          <w:lang w:val="en"/>
        </w:rPr>
        <w:t xml:space="preserve">The purpose of this lab is to Familiarize with the </w:t>
      </w:r>
      <w:r>
        <w:rPr>
          <w:rFonts w:cs="Times New Roman"/>
          <w:lang w:val="en"/>
        </w:rPr>
        <w:t>available Azure Tools like Azure PowerShell, Azure S</w:t>
      </w:r>
      <w:r w:rsidRPr="005B5C90">
        <w:rPr>
          <w:rFonts w:cs="Times New Roman"/>
          <w:lang w:val="en"/>
        </w:rPr>
        <w:t xml:space="preserve">torage Explorers and so on. </w:t>
      </w:r>
    </w:p>
    <w:p w14:paraId="101A4ED8" w14:textId="77777777" w:rsidR="00E95F28" w:rsidRDefault="00E95F28" w:rsidP="00BE742F">
      <w:pPr>
        <w:pStyle w:val="TaskHeading"/>
        <w:jc w:val="both"/>
      </w:pPr>
      <w:r>
        <w:t>Tasks</w:t>
      </w:r>
    </w:p>
    <w:p w14:paraId="5C4F75F4" w14:textId="77777777" w:rsidR="00D1345A" w:rsidRDefault="00413726" w:rsidP="000363F8">
      <w:pPr>
        <w:pStyle w:val="TaskName"/>
        <w:numPr>
          <w:ilvl w:val="0"/>
          <w:numId w:val="6"/>
        </w:numPr>
        <w:jc w:val="both"/>
      </w:pPr>
      <w:r>
        <w:t xml:space="preserve">Task: </w:t>
      </w:r>
      <w:r w:rsidR="003B3C80">
        <w:t xml:space="preserve">Explore Azure </w:t>
      </w:r>
      <w:proofErr w:type="spellStart"/>
      <w:r w:rsidR="003B3C80">
        <w:t>Powershell</w:t>
      </w:r>
      <w:proofErr w:type="spellEnd"/>
    </w:p>
    <w:p w14:paraId="57D99794" w14:textId="649AA090" w:rsidR="00967F03" w:rsidRDefault="00967F03" w:rsidP="00967F03">
      <w:pPr>
        <w:pStyle w:val="ListParagraph"/>
        <w:numPr>
          <w:ilvl w:val="0"/>
          <w:numId w:val="9"/>
        </w:numPr>
        <w:spacing w:before="120" w:after="0" w:line="259" w:lineRule="auto"/>
        <w:rPr>
          <w:rFonts w:cs="Times New Roman"/>
        </w:rPr>
      </w:pPr>
      <w:r>
        <w:rPr>
          <w:rFonts w:cs="Times New Roman"/>
        </w:rPr>
        <w:t xml:space="preserve">Start Windows PowerShell </w:t>
      </w:r>
      <w:r w:rsidR="00EE159D">
        <w:rPr>
          <w:rFonts w:cs="Times New Roman"/>
        </w:rPr>
        <w:t>with Elevated Privileges</w:t>
      </w:r>
      <w:r>
        <w:rPr>
          <w:rFonts w:cs="Times New Roman"/>
        </w:rPr>
        <w:t xml:space="preserve"> (Run as Administrator)</w:t>
      </w:r>
    </w:p>
    <w:p w14:paraId="29161B9E" w14:textId="402EA0BF" w:rsidR="00967F03" w:rsidRPr="00967F03" w:rsidRDefault="00967F03" w:rsidP="00967F03">
      <w:pPr>
        <w:pStyle w:val="ListParagraph"/>
        <w:numPr>
          <w:ilvl w:val="0"/>
          <w:numId w:val="9"/>
        </w:numPr>
        <w:spacing w:before="120" w:after="0" w:line="259" w:lineRule="auto"/>
        <w:rPr>
          <w:rFonts w:cs="Times New Roman"/>
        </w:rPr>
      </w:pPr>
      <w:r>
        <w:rPr>
          <w:rFonts w:cs="Times New Roman"/>
        </w:rPr>
        <w:t>Install and configure Azure PowerShell as described in the documentation:</w:t>
      </w:r>
      <w:r>
        <w:rPr>
          <w:rFonts w:cs="Times New Roman"/>
        </w:rPr>
        <w:br/>
      </w:r>
      <w:hyperlink r:id="rId17" w:history="1">
        <w:r w:rsidRPr="0093197C">
          <w:rPr>
            <w:rStyle w:val="Hyperlink"/>
            <w:rFonts w:cs="Times New Roman"/>
          </w:rPr>
          <w:t>https://docs.microsoft.com/en-us/powershell/azure/install-azurerm-ps</w:t>
        </w:r>
      </w:hyperlink>
      <w:r>
        <w:rPr>
          <w:rFonts w:cs="Times New Roman"/>
        </w:rPr>
        <w:t xml:space="preserve"> </w:t>
      </w:r>
    </w:p>
    <w:p w14:paraId="0B1128E0" w14:textId="36F669C1" w:rsidR="005B0864" w:rsidRDefault="004921C3" w:rsidP="005B0864">
      <w:pPr>
        <w:pStyle w:val="ListParagraph"/>
        <w:numPr>
          <w:ilvl w:val="0"/>
          <w:numId w:val="9"/>
        </w:numPr>
        <w:spacing w:before="120" w:after="0" w:line="259" w:lineRule="auto"/>
        <w:jc w:val="both"/>
        <w:rPr>
          <w:rFonts w:cs="Times New Roman"/>
        </w:rPr>
      </w:pPr>
      <w:r>
        <w:rPr>
          <w:rFonts w:cs="Times New Roman"/>
        </w:rPr>
        <w:t>T</w:t>
      </w:r>
      <w:r w:rsidR="005B0864" w:rsidRPr="00404C95">
        <w:rPr>
          <w:rFonts w:cs="Times New Roman"/>
        </w:rPr>
        <w:t xml:space="preserve">ype </w:t>
      </w:r>
      <w:r w:rsidR="005B0864" w:rsidRPr="004921C3">
        <w:rPr>
          <w:rFonts w:cs="Times New Roman"/>
          <w:b/>
        </w:rPr>
        <w:t>Add-</w:t>
      </w:r>
      <w:proofErr w:type="spellStart"/>
      <w:r w:rsidR="005B0864" w:rsidRPr="004921C3">
        <w:rPr>
          <w:rFonts w:cs="Times New Roman"/>
          <w:b/>
        </w:rPr>
        <w:t>Azure</w:t>
      </w:r>
      <w:r w:rsidR="001964C6">
        <w:rPr>
          <w:rFonts w:cs="Times New Roman"/>
          <w:b/>
        </w:rPr>
        <w:t>Rm</w:t>
      </w:r>
      <w:r w:rsidR="005B0864" w:rsidRPr="004921C3">
        <w:rPr>
          <w:rFonts w:cs="Times New Roman"/>
          <w:b/>
        </w:rPr>
        <w:t>Account</w:t>
      </w:r>
      <w:proofErr w:type="spellEnd"/>
      <w:r w:rsidR="005B0864" w:rsidRPr="00404C95">
        <w:rPr>
          <w:rFonts w:cs="Times New Roman"/>
        </w:rPr>
        <w:t xml:space="preserve">. On </w:t>
      </w:r>
      <w:r w:rsidR="008768F6">
        <w:rPr>
          <w:rFonts w:cs="Times New Roman"/>
        </w:rPr>
        <w:t>the Sign in to Microsoft Azure w</w:t>
      </w:r>
      <w:r w:rsidR="005B0864" w:rsidRPr="00404C95">
        <w:rPr>
          <w:rFonts w:cs="Times New Roman"/>
        </w:rPr>
        <w:t>indow</w:t>
      </w:r>
      <w:r w:rsidR="008768F6">
        <w:rPr>
          <w:rFonts w:cs="Times New Roman"/>
        </w:rPr>
        <w:t>,</w:t>
      </w:r>
      <w:r w:rsidR="005B0864" w:rsidRPr="00404C95">
        <w:rPr>
          <w:rFonts w:cs="Times New Roman"/>
        </w:rPr>
        <w:t xml:space="preserve"> type in the email associated to your Azure Subscription and follow the authentication process.</w:t>
      </w:r>
    </w:p>
    <w:p w14:paraId="0D288C75" w14:textId="77777777" w:rsidR="002C4566" w:rsidRDefault="002C4566" w:rsidP="00A53D84">
      <w:pPr>
        <w:pStyle w:val="ListParagraph"/>
        <w:numPr>
          <w:ilvl w:val="0"/>
          <w:numId w:val="9"/>
        </w:numPr>
        <w:spacing w:before="120" w:after="0" w:line="259" w:lineRule="auto"/>
        <w:jc w:val="both"/>
        <w:rPr>
          <w:rFonts w:cs="Times New Roman"/>
        </w:rPr>
      </w:pPr>
      <w:r w:rsidRPr="00404C95">
        <w:rPr>
          <w:rFonts w:cs="Times New Roman"/>
        </w:rPr>
        <w:t>If you are using your corporate account, additional Sign in authentication may be required (phone, smart card). Chose the preferred method and continue with the authentication.</w:t>
      </w:r>
    </w:p>
    <w:p w14:paraId="67A10B8A" w14:textId="77777777" w:rsidR="007004AB" w:rsidRDefault="007004AB" w:rsidP="00A53D84">
      <w:pPr>
        <w:pStyle w:val="ListParagraph"/>
        <w:numPr>
          <w:ilvl w:val="0"/>
          <w:numId w:val="9"/>
        </w:numPr>
        <w:spacing w:before="120" w:after="0" w:line="259" w:lineRule="auto"/>
        <w:jc w:val="both"/>
        <w:rPr>
          <w:rFonts w:cs="Times New Roman"/>
        </w:rPr>
      </w:pPr>
      <w:r w:rsidRPr="007E7D14">
        <w:rPr>
          <w:rFonts w:cs="Times New Roman"/>
        </w:rPr>
        <w:t>Once authenticated successfully the prompt will be returned with additional information, for example the default Subscription selected if you have multiple subscriptions and how to select a different one.</w:t>
      </w:r>
    </w:p>
    <w:p w14:paraId="6BA10618" w14:textId="644C67EB" w:rsidR="00497B07" w:rsidRDefault="00497B07" w:rsidP="00B804F9">
      <w:pPr>
        <w:pStyle w:val="ListParagraph"/>
        <w:numPr>
          <w:ilvl w:val="0"/>
          <w:numId w:val="9"/>
        </w:numPr>
        <w:spacing w:before="120" w:after="0" w:line="259" w:lineRule="auto"/>
        <w:jc w:val="both"/>
        <w:rPr>
          <w:rFonts w:cs="Times New Roman"/>
        </w:rPr>
      </w:pPr>
      <w:r w:rsidRPr="007E7D14">
        <w:rPr>
          <w:rFonts w:cs="Times New Roman"/>
        </w:rPr>
        <w:t xml:space="preserve">Type </w:t>
      </w:r>
      <w:r w:rsidRPr="008C7D69">
        <w:rPr>
          <w:rFonts w:cs="Times New Roman"/>
          <w:b/>
        </w:rPr>
        <w:t>Get-</w:t>
      </w:r>
      <w:proofErr w:type="spellStart"/>
      <w:r w:rsidRPr="008C7D69">
        <w:rPr>
          <w:rFonts w:cs="Times New Roman"/>
          <w:b/>
        </w:rPr>
        <w:t>Azure</w:t>
      </w:r>
      <w:r w:rsidR="00E15880">
        <w:rPr>
          <w:rFonts w:cs="Times New Roman"/>
          <w:b/>
        </w:rPr>
        <w:t>Rm</w:t>
      </w:r>
      <w:r w:rsidRPr="008C7D69">
        <w:rPr>
          <w:rFonts w:cs="Times New Roman"/>
          <w:b/>
        </w:rPr>
        <w:t>StorageAccount</w:t>
      </w:r>
      <w:proofErr w:type="spellEnd"/>
      <w:r w:rsidR="00C966DF">
        <w:rPr>
          <w:rFonts w:cs="Times New Roman"/>
        </w:rPr>
        <w:t>. Note</w:t>
      </w:r>
      <w:r w:rsidRPr="007E7D14">
        <w:rPr>
          <w:rFonts w:cs="Times New Roman"/>
        </w:rPr>
        <w:t xml:space="preserve"> the name of the account you would li</w:t>
      </w:r>
      <w:r w:rsidR="00C966DF">
        <w:rPr>
          <w:rFonts w:cs="Times New Roman"/>
        </w:rPr>
        <w:t>ke to use.</w:t>
      </w:r>
    </w:p>
    <w:p w14:paraId="44133883" w14:textId="2F47E8C7" w:rsidR="007004AB" w:rsidRDefault="003065BF" w:rsidP="002C4566">
      <w:pPr>
        <w:pStyle w:val="ListParagraph"/>
        <w:numPr>
          <w:ilvl w:val="0"/>
          <w:numId w:val="9"/>
        </w:numPr>
        <w:spacing w:before="120" w:after="0" w:line="259" w:lineRule="auto"/>
        <w:rPr>
          <w:rFonts w:cs="Times New Roman"/>
        </w:rPr>
      </w:pPr>
      <w:r w:rsidRPr="007E7D14">
        <w:rPr>
          <w:rFonts w:cs="Times New Roman"/>
        </w:rPr>
        <w:t xml:space="preserve">Type </w:t>
      </w:r>
      <w:r w:rsidRPr="00C143E8">
        <w:rPr>
          <w:rFonts w:cs="Times New Roman"/>
          <w:b/>
        </w:rPr>
        <w:t>Get-</w:t>
      </w:r>
      <w:proofErr w:type="spellStart"/>
      <w:r w:rsidRPr="00C143E8">
        <w:rPr>
          <w:rFonts w:cs="Times New Roman"/>
          <w:b/>
        </w:rPr>
        <w:t>Azure</w:t>
      </w:r>
      <w:r w:rsidR="00C143E8">
        <w:rPr>
          <w:rFonts w:cs="Times New Roman"/>
          <w:b/>
        </w:rPr>
        <w:t>Rm</w:t>
      </w:r>
      <w:r w:rsidRPr="00C143E8">
        <w:rPr>
          <w:rFonts w:cs="Times New Roman"/>
          <w:b/>
        </w:rPr>
        <w:t>StorageKey</w:t>
      </w:r>
      <w:proofErr w:type="spellEnd"/>
      <w:r w:rsidRPr="007E7D14">
        <w:rPr>
          <w:rFonts w:cs="Times New Roman"/>
        </w:rPr>
        <w:t>.</w:t>
      </w:r>
      <w:r w:rsidR="00C143E8">
        <w:rPr>
          <w:rFonts w:cs="Times New Roman"/>
        </w:rPr>
        <w:t xml:space="preserve"> </w:t>
      </w:r>
      <w:r w:rsidRPr="007E7D14">
        <w:rPr>
          <w:rFonts w:cs="Times New Roman"/>
        </w:rPr>
        <w:t xml:space="preserve">When requested type in the </w:t>
      </w:r>
      <w:r w:rsidR="00C143E8">
        <w:rPr>
          <w:rFonts w:cs="Times New Roman"/>
        </w:rPr>
        <w:t xml:space="preserve">Resource Group and </w:t>
      </w:r>
      <w:r w:rsidRPr="007E7D14">
        <w:rPr>
          <w:rFonts w:cs="Times New Roman"/>
        </w:rPr>
        <w:t>Account Name obtain</w:t>
      </w:r>
      <w:r w:rsidR="00AE7A3F">
        <w:rPr>
          <w:rFonts w:cs="Times New Roman"/>
        </w:rPr>
        <w:t>ed in the previous step.</w:t>
      </w:r>
      <w:r w:rsidR="00EC6C6A">
        <w:rPr>
          <w:rFonts w:cs="Times New Roman"/>
        </w:rPr>
        <w:t xml:space="preserve"> Copy and save the storage key.</w:t>
      </w:r>
    </w:p>
    <w:p w14:paraId="306BD9A6" w14:textId="42F65150" w:rsidR="00613D73" w:rsidRPr="00613D73" w:rsidRDefault="00613D73" w:rsidP="00613D73">
      <w:pPr>
        <w:spacing w:before="120" w:after="0" w:line="259" w:lineRule="auto"/>
        <w:ind w:left="1350"/>
        <w:rPr>
          <w:rFonts w:cs="Times New Roman"/>
        </w:rPr>
      </w:pPr>
    </w:p>
    <w:p w14:paraId="348989E6" w14:textId="77777777" w:rsidR="00EC6C6A" w:rsidRPr="00EC6C6A" w:rsidRDefault="00EC6C6A" w:rsidP="00EC6C6A">
      <w:pPr>
        <w:spacing w:before="120" w:after="0" w:line="259" w:lineRule="auto"/>
        <w:ind w:left="1350"/>
        <w:rPr>
          <w:rFonts w:cs="Times New Roman"/>
        </w:rPr>
      </w:pPr>
    </w:p>
    <w:p w14:paraId="1B7C192B" w14:textId="77777777" w:rsidR="00DF617B" w:rsidRDefault="00091157" w:rsidP="006A0DB2">
      <w:pPr>
        <w:pStyle w:val="TaskName"/>
        <w:ind w:left="720"/>
        <w:jc w:val="both"/>
      </w:pPr>
      <w:r>
        <w:t>T</w:t>
      </w:r>
      <w:r w:rsidR="00A05F92">
        <w:t xml:space="preserve">ask: Explore </w:t>
      </w:r>
      <w:r w:rsidR="00033805">
        <w:t xml:space="preserve">Microsoft Azure Storage Explorer </w:t>
      </w:r>
    </w:p>
    <w:p w14:paraId="02DE4D95" w14:textId="4644005F" w:rsidR="00F063FE" w:rsidRDefault="00767CCE" w:rsidP="00767CCE">
      <w:pPr>
        <w:pStyle w:val="TaskDetail"/>
        <w:numPr>
          <w:ilvl w:val="0"/>
          <w:numId w:val="23"/>
        </w:numPr>
      </w:pPr>
      <w:r>
        <w:t xml:space="preserve">Open </w:t>
      </w:r>
      <w:r w:rsidR="008569C8">
        <w:t xml:space="preserve">your browser </w:t>
      </w:r>
      <w:r>
        <w:t xml:space="preserve">and navigate to </w:t>
      </w:r>
      <w:hyperlink r:id="rId18" w:history="1">
        <w:r w:rsidRPr="0042217E">
          <w:rPr>
            <w:rStyle w:val="Hyperlink"/>
          </w:rPr>
          <w:t>http://storageexplorer.com/</w:t>
        </w:r>
      </w:hyperlink>
      <w:r>
        <w:t xml:space="preserve"> . </w:t>
      </w:r>
    </w:p>
    <w:p w14:paraId="25530122" w14:textId="54F23776" w:rsidR="00767CCE" w:rsidRDefault="008569C8" w:rsidP="00767CCE">
      <w:pPr>
        <w:pStyle w:val="TaskDetail"/>
        <w:numPr>
          <w:ilvl w:val="0"/>
          <w:numId w:val="23"/>
        </w:numPr>
      </w:pPr>
      <w:r>
        <w:t>Download the Microsoft Azure Storage Explorer.</w:t>
      </w:r>
    </w:p>
    <w:p w14:paraId="6A0471CF" w14:textId="7327EB45" w:rsidR="00767CCE" w:rsidRDefault="00E73630" w:rsidP="00767CCE">
      <w:pPr>
        <w:pStyle w:val="TaskDetail"/>
        <w:numPr>
          <w:ilvl w:val="0"/>
          <w:numId w:val="23"/>
        </w:numPr>
      </w:pPr>
      <w:r>
        <w:t xml:space="preserve">Execute the setup file to install the tool and </w:t>
      </w:r>
      <w:r w:rsidR="008569C8">
        <w:t>follow the instructions</w:t>
      </w:r>
      <w:r>
        <w:t xml:space="preserve"> </w:t>
      </w:r>
    </w:p>
    <w:p w14:paraId="540FEA21" w14:textId="4AD735A6" w:rsidR="00127750" w:rsidRDefault="00127750" w:rsidP="00767CCE">
      <w:pPr>
        <w:pStyle w:val="TaskDetail"/>
        <w:numPr>
          <w:ilvl w:val="0"/>
          <w:numId w:val="23"/>
        </w:numPr>
      </w:pPr>
      <w:r>
        <w:t xml:space="preserve">Open Microsoft Azure Storage </w:t>
      </w:r>
      <w:r w:rsidR="00A47B4D">
        <w:t>Explorer</w:t>
      </w:r>
      <w:r>
        <w:t xml:space="preserve">. </w:t>
      </w:r>
      <w:r w:rsidR="009336C8">
        <w:t xml:space="preserve">Right click Storage Accounts and choose Connect to Azure Storage. </w:t>
      </w:r>
    </w:p>
    <w:p w14:paraId="1B1F323E" w14:textId="77777777" w:rsidR="00A47B4D" w:rsidRDefault="00A47B4D" w:rsidP="00A47B4D">
      <w:pPr>
        <w:pStyle w:val="TaskDetail"/>
        <w:numPr>
          <w:ilvl w:val="0"/>
          <w:numId w:val="23"/>
        </w:numPr>
      </w:pPr>
      <w:r>
        <w:t>Choose Use a storage account name and key and click Next</w:t>
      </w:r>
    </w:p>
    <w:p w14:paraId="26E57E7D" w14:textId="387C2971" w:rsidR="00223F39" w:rsidRDefault="00A75B63" w:rsidP="00A47B4D">
      <w:pPr>
        <w:pStyle w:val="TaskDetail"/>
        <w:numPr>
          <w:ilvl w:val="0"/>
          <w:numId w:val="23"/>
        </w:numPr>
      </w:pPr>
      <w:r>
        <w:t xml:space="preserve">Type your account name and primary key from Access Keys </w:t>
      </w:r>
      <w:r w:rsidR="00305B3D">
        <w:t xml:space="preserve">(if you need to remember how to get it, review Task 1 of Exercise 1.) and click </w:t>
      </w:r>
      <w:r w:rsidR="00A47B4D">
        <w:t>Next</w:t>
      </w:r>
      <w:r w:rsidR="00305B3D">
        <w:t xml:space="preserve">. </w:t>
      </w:r>
    </w:p>
    <w:p w14:paraId="0E4EA80C" w14:textId="750D1E1C" w:rsidR="00A47B4D" w:rsidRDefault="00A47B4D" w:rsidP="00A47B4D">
      <w:pPr>
        <w:pStyle w:val="TaskDetail"/>
        <w:numPr>
          <w:ilvl w:val="0"/>
          <w:numId w:val="23"/>
        </w:numPr>
      </w:pPr>
      <w:r>
        <w:t>Click Connect.</w:t>
      </w:r>
    </w:p>
    <w:p w14:paraId="66EDFB76" w14:textId="16C5CE68" w:rsidR="00333217" w:rsidRDefault="00563DB4" w:rsidP="00563DB4">
      <w:pPr>
        <w:pStyle w:val="TaskDetail"/>
        <w:numPr>
          <w:ilvl w:val="0"/>
          <w:numId w:val="23"/>
        </w:numPr>
      </w:pPr>
      <w:r>
        <w:t xml:space="preserve">Explore the stored data under blobs, file shares, queues or tables if any. </w:t>
      </w:r>
    </w:p>
    <w:p w14:paraId="0B3EB0B8" w14:textId="77777777" w:rsidR="00EF1CD6" w:rsidRDefault="00EF1CD6" w:rsidP="00563DB4">
      <w:pPr>
        <w:pStyle w:val="TaskDetail"/>
        <w:numPr>
          <w:ilvl w:val="0"/>
          <w:numId w:val="23"/>
        </w:numPr>
      </w:pPr>
      <w:r>
        <w:t xml:space="preserve">Navigate to Blob Containers. Then click on the container you created in the first exercise. </w:t>
      </w:r>
    </w:p>
    <w:p w14:paraId="3D8C374F" w14:textId="174AD210" w:rsidR="00EF1CD6" w:rsidRDefault="00EF1CD6" w:rsidP="00563DB4">
      <w:pPr>
        <w:pStyle w:val="TaskDetail"/>
        <w:numPr>
          <w:ilvl w:val="0"/>
          <w:numId w:val="23"/>
        </w:numPr>
      </w:pPr>
      <w:r>
        <w:lastRenderedPageBreak/>
        <w:t xml:space="preserve"> In the center pane, click on Upload and notice that you see two options – Upload Folder and Upload Files.</w:t>
      </w:r>
    </w:p>
    <w:p w14:paraId="2C6966A9" w14:textId="6E48BD63" w:rsidR="00EF1CD6" w:rsidRDefault="00EF1CD6" w:rsidP="00563DB4">
      <w:pPr>
        <w:pStyle w:val="TaskDetail"/>
        <w:numPr>
          <w:ilvl w:val="0"/>
          <w:numId w:val="23"/>
        </w:numPr>
      </w:pPr>
      <w:r>
        <w:t xml:space="preserve">Click on Upload Folder and upload any </w:t>
      </w:r>
      <w:r w:rsidR="00EB26DD">
        <w:t xml:space="preserve">sample folder from your local machine. Alternately you can upload the Flights folder by downloading and extracting it from the workshop repo on </w:t>
      </w:r>
      <w:proofErr w:type="spellStart"/>
      <w:r w:rsidR="00EB26DD">
        <w:t>github</w:t>
      </w:r>
      <w:proofErr w:type="spellEnd"/>
      <w:r w:rsidR="00EB26DD">
        <w:t>.</w:t>
      </w:r>
    </w:p>
    <w:p w14:paraId="52D4CB1D" w14:textId="20B45B34" w:rsidR="00563DB4" w:rsidRDefault="00563DB4" w:rsidP="00563DB4">
      <w:pPr>
        <w:pStyle w:val="TaskDetail"/>
        <w:ind w:left="1710"/>
      </w:pPr>
    </w:p>
    <w:p w14:paraId="4880EAEE" w14:textId="77777777" w:rsidR="00333217" w:rsidRDefault="00333217" w:rsidP="00333217">
      <w:pPr>
        <w:pStyle w:val="TaskDetail"/>
        <w:ind w:left="1710"/>
      </w:pPr>
    </w:p>
    <w:p w14:paraId="61FB7D70" w14:textId="4979879E" w:rsidR="00EB26DD" w:rsidRDefault="00EB26DD" w:rsidP="00EB26DD">
      <w:pPr>
        <w:pStyle w:val="TaskName"/>
        <w:ind w:left="720"/>
        <w:jc w:val="both"/>
      </w:pPr>
      <w:r>
        <w:t xml:space="preserve">Task: Explore </w:t>
      </w:r>
      <w:proofErr w:type="spellStart"/>
      <w:r>
        <w:t>AZCopy</w:t>
      </w:r>
      <w:proofErr w:type="spellEnd"/>
    </w:p>
    <w:p w14:paraId="3ACB47E4" w14:textId="4F1862AA" w:rsidR="00EB26DD" w:rsidRDefault="00EB26DD" w:rsidP="00EB26DD">
      <w:pPr>
        <w:pStyle w:val="TaskDetail"/>
        <w:numPr>
          <w:ilvl w:val="0"/>
          <w:numId w:val="24"/>
        </w:numPr>
      </w:pPr>
      <w:r>
        <w:t xml:space="preserve">Download </w:t>
      </w:r>
      <w:proofErr w:type="spellStart"/>
      <w:r>
        <w:t>AZCopy</w:t>
      </w:r>
      <w:proofErr w:type="spellEnd"/>
      <w:r>
        <w:t xml:space="preserve"> by navigating to </w:t>
      </w:r>
      <w:hyperlink r:id="rId19" w:history="1">
        <w:r w:rsidRPr="008312D0">
          <w:rPr>
            <w:rStyle w:val="Hyperlink"/>
          </w:rPr>
          <w:t>http://aka.ms/downloadazcopy</w:t>
        </w:r>
      </w:hyperlink>
      <w:r>
        <w:t xml:space="preserve"> in your web browser.</w:t>
      </w:r>
    </w:p>
    <w:p w14:paraId="2391D896" w14:textId="1EBD6BB8" w:rsidR="00EB26DD" w:rsidRDefault="00EB26DD" w:rsidP="00EB26DD">
      <w:pPr>
        <w:pStyle w:val="TaskDetail"/>
        <w:numPr>
          <w:ilvl w:val="0"/>
          <w:numId w:val="24"/>
        </w:numPr>
      </w:pPr>
      <w:r>
        <w:t>Execute the setup and accept the defaults.</w:t>
      </w:r>
    </w:p>
    <w:p w14:paraId="63DA46D0" w14:textId="472D42D0" w:rsidR="00EB26DD" w:rsidRDefault="00EB26DD" w:rsidP="00EB26DD">
      <w:pPr>
        <w:pStyle w:val="TaskDetail"/>
        <w:numPr>
          <w:ilvl w:val="0"/>
          <w:numId w:val="24"/>
        </w:numPr>
      </w:pPr>
      <w:r w:rsidRPr="00EB26DD">
        <w:t xml:space="preserve">By default, </w:t>
      </w:r>
      <w:proofErr w:type="spellStart"/>
      <w:r w:rsidRPr="00EB26DD">
        <w:t>AzCopy</w:t>
      </w:r>
      <w:proofErr w:type="spellEnd"/>
      <w:r w:rsidRPr="00EB26DD">
        <w:t xml:space="preserve"> is installed to %</w:t>
      </w:r>
      <w:proofErr w:type="spellStart"/>
      <w:r w:rsidRPr="00EB26DD">
        <w:t>ProgramFiles</w:t>
      </w:r>
      <w:proofErr w:type="spellEnd"/>
      <w:r w:rsidRPr="00EB26DD">
        <w:t>(x</w:t>
      </w:r>
      <w:proofErr w:type="gramStart"/>
      <w:r w:rsidRPr="00EB26DD">
        <w:t>86)%</w:t>
      </w:r>
      <w:proofErr w:type="gramEnd"/>
      <w:r w:rsidRPr="00EB26DD">
        <w:t>\Microsoft SDKs\Azure\</w:t>
      </w:r>
      <w:proofErr w:type="spellStart"/>
      <w:r w:rsidRPr="00EB26DD">
        <w:t>AzCopy</w:t>
      </w:r>
      <w:proofErr w:type="spellEnd"/>
      <w:r>
        <w:t>.</w:t>
      </w:r>
    </w:p>
    <w:p w14:paraId="2E690685" w14:textId="5A44B0AA" w:rsidR="00EB26DD" w:rsidRDefault="00EB26DD" w:rsidP="00EB26DD">
      <w:pPr>
        <w:pStyle w:val="TaskDetail"/>
        <w:numPr>
          <w:ilvl w:val="0"/>
          <w:numId w:val="24"/>
        </w:numPr>
      </w:pPr>
      <w:r>
        <w:t>Open command prompt as an Administrator and navigate to the path above.</w:t>
      </w:r>
    </w:p>
    <w:p w14:paraId="183A56A2" w14:textId="1FC00B4B" w:rsidR="00EB26DD" w:rsidRDefault="00EB26DD" w:rsidP="00EB26DD">
      <w:pPr>
        <w:pStyle w:val="TaskDetail"/>
        <w:numPr>
          <w:ilvl w:val="0"/>
          <w:numId w:val="24"/>
        </w:numPr>
      </w:pPr>
      <w:r>
        <w:t xml:space="preserve">We will now use </w:t>
      </w:r>
      <w:proofErr w:type="spellStart"/>
      <w:r>
        <w:t>AzCopy</w:t>
      </w:r>
      <w:proofErr w:type="spellEnd"/>
      <w:r>
        <w:t xml:space="preserve"> to upload the Flights data to the container created in exercise 1. If you had already uploaded the data to the container, you can delete it from either the Azure portal or by using the Azure Storage Explorer.</w:t>
      </w:r>
    </w:p>
    <w:p w14:paraId="35522D56" w14:textId="264833C1" w:rsidR="00EB26DD" w:rsidRDefault="00EB26DD" w:rsidP="00EB26DD">
      <w:pPr>
        <w:pStyle w:val="TaskDetail"/>
        <w:numPr>
          <w:ilvl w:val="0"/>
          <w:numId w:val="24"/>
        </w:numPr>
      </w:pPr>
      <w:r>
        <w:t>In CMD, type the following command with the appropriate values. Some of these like the storage key and path (i.e. URL) will come from the values you stored in notepad in exercise1.</w:t>
      </w:r>
    </w:p>
    <w:p w14:paraId="3AF62970" w14:textId="30AEF623" w:rsidR="00EB26DD" w:rsidRDefault="00EB26DD" w:rsidP="00EB26DD">
      <w:pPr>
        <w:pStyle w:val="CompletionMessage"/>
      </w:pPr>
      <w:proofErr w:type="spellStart"/>
      <w:r w:rsidRPr="00EB26DD">
        <w:t>AzCopy</w:t>
      </w:r>
      <w:proofErr w:type="spellEnd"/>
      <w:r w:rsidRPr="00EB26DD">
        <w:t xml:space="preserve"> /</w:t>
      </w:r>
      <w:proofErr w:type="spellStart"/>
      <w:r w:rsidRPr="00EB26DD">
        <w:t>Source</w:t>
      </w:r>
      <w:proofErr w:type="gramStart"/>
      <w:r w:rsidRPr="00EB26DD">
        <w:t>:</w:t>
      </w:r>
      <w:r>
        <w:t>”local</w:t>
      </w:r>
      <w:proofErr w:type="spellEnd"/>
      <w:proofErr w:type="gramEnd"/>
      <w:r>
        <w:t xml:space="preserve"> path of the Flights folder”</w:t>
      </w:r>
      <w:r w:rsidRPr="00EB26DD">
        <w:t xml:space="preserve"> /</w:t>
      </w:r>
      <w:proofErr w:type="spellStart"/>
      <w:r w:rsidRPr="00EB26DD">
        <w:t>Dest:</w:t>
      </w:r>
      <w:r>
        <w:t>azure</w:t>
      </w:r>
      <w:proofErr w:type="spellEnd"/>
      <w:r>
        <w:t xml:space="preserve"> storage account URL </w:t>
      </w:r>
      <w:r w:rsidRPr="00EB26DD">
        <w:t>/</w:t>
      </w:r>
      <w:proofErr w:type="spellStart"/>
      <w:r>
        <w:t>Dest</w:t>
      </w:r>
      <w:r w:rsidRPr="00EB26DD">
        <w:t>Key:</w:t>
      </w:r>
      <w:r>
        <w:t>storageaccountkey</w:t>
      </w:r>
      <w:proofErr w:type="spellEnd"/>
      <w:r w:rsidRPr="00EB26DD">
        <w:t xml:space="preserve"> </w:t>
      </w:r>
    </w:p>
    <w:p w14:paraId="14C18CAC" w14:textId="68B2766D" w:rsidR="00333217" w:rsidRDefault="00173AAE" w:rsidP="00163052">
      <w:pPr>
        <w:pStyle w:val="TaskDetail"/>
        <w:numPr>
          <w:ilvl w:val="0"/>
          <w:numId w:val="24"/>
        </w:numPr>
      </w:pPr>
      <w:r>
        <w:t xml:space="preserve">Once the copy finishes, use either Azure Storage Explorer or the Azure Portal and review the files that were copied to the container. </w:t>
      </w:r>
      <w:r w:rsidR="005053A9">
        <w:t>Confirm that the folder 201210 and the file inside it were not copied to the container</w:t>
      </w:r>
      <w:r>
        <w:t xml:space="preserve">. This is because we did not add the /S parameter. When you add the /S parameter, </w:t>
      </w:r>
      <w:proofErr w:type="spellStart"/>
      <w:r>
        <w:t>AZCopy</w:t>
      </w:r>
      <w:proofErr w:type="spellEnd"/>
      <w:r>
        <w:t xml:space="preserve"> recursively upload the files. When downloading, it does the same.</w:t>
      </w:r>
    </w:p>
    <w:p w14:paraId="2AE30549" w14:textId="1DBAB380" w:rsidR="00173AAE" w:rsidRDefault="00173AAE" w:rsidP="00163052">
      <w:pPr>
        <w:pStyle w:val="TaskDetail"/>
        <w:numPr>
          <w:ilvl w:val="0"/>
          <w:numId w:val="24"/>
        </w:numPr>
      </w:pPr>
      <w:r>
        <w:t>Rerun the command by adding /S at the end and observe the outcome.</w:t>
      </w:r>
    </w:p>
    <w:p w14:paraId="11F8965D" w14:textId="240DB938" w:rsidR="00173AAE" w:rsidRDefault="00173AAE" w:rsidP="00173AAE">
      <w:pPr>
        <w:pStyle w:val="CompletionMessage"/>
        <w:ind w:left="2070"/>
      </w:pPr>
      <w:proofErr w:type="spellStart"/>
      <w:r w:rsidRPr="00EB26DD">
        <w:t>AzCopy</w:t>
      </w:r>
      <w:proofErr w:type="spellEnd"/>
      <w:r w:rsidRPr="00EB26DD">
        <w:t xml:space="preserve"> /</w:t>
      </w:r>
      <w:proofErr w:type="spellStart"/>
      <w:r w:rsidRPr="00EB26DD">
        <w:t>Source</w:t>
      </w:r>
      <w:proofErr w:type="gramStart"/>
      <w:r w:rsidRPr="00EB26DD">
        <w:t>:</w:t>
      </w:r>
      <w:r>
        <w:t>”local</w:t>
      </w:r>
      <w:proofErr w:type="spellEnd"/>
      <w:proofErr w:type="gramEnd"/>
      <w:r>
        <w:t xml:space="preserve"> path of the Flights folder”</w:t>
      </w:r>
      <w:r w:rsidRPr="00EB26DD">
        <w:t xml:space="preserve"> /</w:t>
      </w:r>
      <w:proofErr w:type="spellStart"/>
      <w:r w:rsidRPr="00EB26DD">
        <w:t>Dest:</w:t>
      </w:r>
      <w:r>
        <w:t>azure</w:t>
      </w:r>
      <w:proofErr w:type="spellEnd"/>
      <w:r>
        <w:t xml:space="preserve"> storage account URL </w:t>
      </w:r>
      <w:r w:rsidRPr="00EB26DD">
        <w:t>/</w:t>
      </w:r>
      <w:proofErr w:type="spellStart"/>
      <w:r>
        <w:t>Dest</w:t>
      </w:r>
      <w:r w:rsidRPr="00EB26DD">
        <w:t>Key:</w:t>
      </w:r>
      <w:r>
        <w:t>storageaccountkey</w:t>
      </w:r>
      <w:proofErr w:type="spellEnd"/>
      <w:r w:rsidRPr="00EB26DD">
        <w:t xml:space="preserve"> </w:t>
      </w:r>
      <w:r>
        <w:t>/S</w:t>
      </w:r>
    </w:p>
    <w:p w14:paraId="1E85047A" w14:textId="2D0C0FFA" w:rsidR="00173AAE" w:rsidRDefault="00173AAE" w:rsidP="00173AAE">
      <w:pPr>
        <w:pStyle w:val="TaskDetail"/>
        <w:numPr>
          <w:ilvl w:val="0"/>
          <w:numId w:val="24"/>
        </w:numPr>
      </w:pPr>
      <w:r>
        <w:t xml:space="preserve">Now that the files are copied to the container, let’s try to download a specific file to the local machine. To do this, you need to use the /S parameter along with the /Pattern parameter and specify the file name that you want to download. This will force </w:t>
      </w:r>
      <w:proofErr w:type="spellStart"/>
      <w:r>
        <w:t>AZCopy</w:t>
      </w:r>
      <w:proofErr w:type="spellEnd"/>
      <w:r>
        <w:t xml:space="preserve"> to recursively search for that </w:t>
      </w:r>
      <w:r>
        <w:lastRenderedPageBreak/>
        <w:t>file and download it to the local machine at the path specified. Also note that we now specify the /</w:t>
      </w:r>
      <w:proofErr w:type="spellStart"/>
      <w:r>
        <w:t>SourceKey</w:t>
      </w:r>
      <w:proofErr w:type="spellEnd"/>
      <w:r>
        <w:t xml:space="preserve"> since the blob storage is our source.</w:t>
      </w:r>
    </w:p>
    <w:p w14:paraId="29B65D7B" w14:textId="3521AF3C" w:rsidR="00173AAE" w:rsidRDefault="00173AAE" w:rsidP="00173AAE">
      <w:pPr>
        <w:pStyle w:val="TaskDetail"/>
      </w:pPr>
    </w:p>
    <w:p w14:paraId="684C64F0" w14:textId="2F279A3C" w:rsidR="00173AAE" w:rsidRDefault="00173AAE" w:rsidP="00173AAE">
      <w:pPr>
        <w:pStyle w:val="TaskDetail"/>
      </w:pPr>
      <w:proofErr w:type="spellStart"/>
      <w:r w:rsidRPr="00173AAE">
        <w:t>AzCopy</w:t>
      </w:r>
      <w:proofErr w:type="spellEnd"/>
      <w:r w:rsidRPr="00173AAE">
        <w:t xml:space="preserve"> /</w:t>
      </w:r>
      <w:proofErr w:type="spellStart"/>
      <w:proofErr w:type="gramStart"/>
      <w:r w:rsidRPr="00173AAE">
        <w:t>Source:</w:t>
      </w:r>
      <w:r>
        <w:t>Azure</w:t>
      </w:r>
      <w:proofErr w:type="spellEnd"/>
      <w:proofErr w:type="gramEnd"/>
      <w:r>
        <w:t xml:space="preserve"> storage account URL</w:t>
      </w:r>
      <w:r w:rsidRPr="00173AAE">
        <w:t xml:space="preserve"> /</w:t>
      </w:r>
      <w:proofErr w:type="spellStart"/>
      <w:r w:rsidRPr="00173AAE">
        <w:t>Dest</w:t>
      </w:r>
      <w:proofErr w:type="spellEnd"/>
      <w:r w:rsidRPr="00173AAE">
        <w:t>:"</w:t>
      </w:r>
      <w:r>
        <w:t>local path where you want to download the file</w:t>
      </w:r>
      <w:r w:rsidRPr="00173AAE">
        <w:t>" /</w:t>
      </w:r>
      <w:proofErr w:type="spellStart"/>
      <w:r>
        <w:t>Source</w:t>
      </w:r>
      <w:r w:rsidRPr="00173AAE">
        <w:t>Key:</w:t>
      </w:r>
      <w:r>
        <w:t>storage</w:t>
      </w:r>
      <w:proofErr w:type="spellEnd"/>
      <w:r>
        <w:t xml:space="preserve"> account key</w:t>
      </w:r>
      <w:r w:rsidRPr="00173AAE">
        <w:t xml:space="preserve"> /S /Pattern:"201212.csv"</w:t>
      </w:r>
    </w:p>
    <w:p w14:paraId="603E5EA6" w14:textId="77777777" w:rsidR="00E73630" w:rsidRDefault="00E73630" w:rsidP="00E73630">
      <w:pPr>
        <w:pStyle w:val="TaskDetail"/>
        <w:ind w:left="1710"/>
      </w:pPr>
    </w:p>
    <w:p w14:paraId="5B4DDEC7" w14:textId="74580222" w:rsidR="00A60DAF" w:rsidRDefault="00A60DAF" w:rsidP="00A60DAF">
      <w:pPr>
        <w:pStyle w:val="TaskName"/>
        <w:ind w:left="720"/>
        <w:jc w:val="both"/>
      </w:pPr>
      <w:r>
        <w:t>Task: Explore ARM Templates</w:t>
      </w:r>
    </w:p>
    <w:p w14:paraId="5568714D" w14:textId="42657D44" w:rsidR="00A60DAF" w:rsidRDefault="00A60DAF" w:rsidP="00A60DAF">
      <w:pPr>
        <w:pStyle w:val="TaskDetail"/>
        <w:numPr>
          <w:ilvl w:val="0"/>
          <w:numId w:val="25"/>
        </w:numPr>
      </w:pPr>
      <w:r>
        <w:t>Navigate to the extracted templates folder from the Hadoop Cluster Configuration exercise.</w:t>
      </w:r>
    </w:p>
    <w:p w14:paraId="4A836F32" w14:textId="2967AEE7" w:rsidR="00A60DAF" w:rsidRDefault="00A60DAF" w:rsidP="00A60DAF">
      <w:pPr>
        <w:pStyle w:val="TaskDetail"/>
        <w:numPr>
          <w:ilvl w:val="0"/>
          <w:numId w:val="25"/>
        </w:numPr>
      </w:pPr>
      <w:r>
        <w:t xml:space="preserve">The folder will have two </w:t>
      </w:r>
      <w:proofErr w:type="spellStart"/>
      <w:r>
        <w:t>json</w:t>
      </w:r>
      <w:proofErr w:type="spellEnd"/>
      <w:r>
        <w:t xml:space="preserve"> files (</w:t>
      </w:r>
      <w:proofErr w:type="spellStart"/>
      <w:proofErr w:type="gramStart"/>
      <w:r>
        <w:t>template.json</w:t>
      </w:r>
      <w:proofErr w:type="spellEnd"/>
      <w:proofErr w:type="gramEnd"/>
      <w:r>
        <w:t xml:space="preserve"> and </w:t>
      </w:r>
      <w:proofErr w:type="spellStart"/>
      <w:r>
        <w:t>parameter.json</w:t>
      </w:r>
      <w:proofErr w:type="spellEnd"/>
      <w:r>
        <w:t xml:space="preserve">) and four deployment files (deploy.ps1, deploy.sh, </w:t>
      </w:r>
      <w:proofErr w:type="spellStart"/>
      <w:r>
        <w:t>deployer.rb</w:t>
      </w:r>
      <w:proofErr w:type="spellEnd"/>
      <w:r>
        <w:t xml:space="preserve"> and </w:t>
      </w:r>
      <w:proofErr w:type="spellStart"/>
      <w:r>
        <w:t>DeploymentHelper.cs</w:t>
      </w:r>
      <w:proofErr w:type="spellEnd"/>
      <w:r>
        <w:t>).</w:t>
      </w:r>
    </w:p>
    <w:p w14:paraId="53C20109" w14:textId="1F6EB287" w:rsidR="00DF617B" w:rsidRDefault="00A60DAF" w:rsidP="00A60DAF">
      <w:pPr>
        <w:pStyle w:val="TaskDetail"/>
        <w:numPr>
          <w:ilvl w:val="0"/>
          <w:numId w:val="25"/>
        </w:numPr>
        <w:jc w:val="both"/>
      </w:pPr>
      <w:r>
        <w:t xml:space="preserve">Review the </w:t>
      </w:r>
      <w:proofErr w:type="spellStart"/>
      <w:r>
        <w:t>json</w:t>
      </w:r>
      <w:proofErr w:type="spellEnd"/>
      <w:r>
        <w:t xml:space="preserve"> and PowerShell files. We will now use these files to deploy the HDInsight cluster to azure.</w:t>
      </w:r>
    </w:p>
    <w:p w14:paraId="610B753E" w14:textId="430A79C3" w:rsidR="00A60DAF" w:rsidRDefault="00A60DAF" w:rsidP="00A60DAF">
      <w:pPr>
        <w:pStyle w:val="TaskDetail"/>
        <w:numPr>
          <w:ilvl w:val="0"/>
          <w:numId w:val="25"/>
        </w:numPr>
        <w:jc w:val="both"/>
      </w:pPr>
      <w:r>
        <w:t xml:space="preserve">The </w:t>
      </w:r>
      <w:proofErr w:type="spellStart"/>
      <w:proofErr w:type="gramStart"/>
      <w:r>
        <w:t>parameters.json</w:t>
      </w:r>
      <w:proofErr w:type="spellEnd"/>
      <w:proofErr w:type="gramEnd"/>
      <w:r>
        <w:t xml:space="preserve"> file already has the values for al the parameters except the </w:t>
      </w:r>
      <w:proofErr w:type="spellStart"/>
      <w:r>
        <w:t>clusterLoginPassword</w:t>
      </w:r>
      <w:proofErr w:type="spellEnd"/>
      <w:r>
        <w:t xml:space="preserve"> and the </w:t>
      </w:r>
      <w:proofErr w:type="spellStart"/>
      <w:r>
        <w:t>sshPassword</w:t>
      </w:r>
      <w:proofErr w:type="spellEnd"/>
      <w:r>
        <w:t>.</w:t>
      </w:r>
      <w:r w:rsidR="006D3CBD">
        <w:t xml:space="preserve"> We can either edit this file and add the password as plaintext or we can provide those </w:t>
      </w:r>
      <w:r w:rsidR="007469C7">
        <w:t>when we run the PowerShell script. We will choose the more secure option.</w:t>
      </w:r>
    </w:p>
    <w:p w14:paraId="6D9F0FA5" w14:textId="74105200" w:rsidR="00A60DAF" w:rsidRDefault="00A60DAF" w:rsidP="00A60DAF">
      <w:pPr>
        <w:pStyle w:val="TaskDetail"/>
        <w:numPr>
          <w:ilvl w:val="0"/>
          <w:numId w:val="25"/>
        </w:numPr>
        <w:jc w:val="both"/>
      </w:pPr>
      <w:r>
        <w:t xml:space="preserve">The </w:t>
      </w:r>
      <w:proofErr w:type="spellStart"/>
      <w:proofErr w:type="gramStart"/>
      <w:r>
        <w:t>template.json</w:t>
      </w:r>
      <w:proofErr w:type="spellEnd"/>
      <w:proofErr w:type="gramEnd"/>
      <w:r>
        <w:t xml:space="preserve"> file has the parameters defined and the resources that will be created or used.</w:t>
      </w:r>
    </w:p>
    <w:p w14:paraId="3126B4C6" w14:textId="09208C0D" w:rsidR="00A60DAF" w:rsidRDefault="00A60DAF" w:rsidP="00A60DAF">
      <w:pPr>
        <w:pStyle w:val="TaskDetail"/>
        <w:numPr>
          <w:ilvl w:val="0"/>
          <w:numId w:val="25"/>
        </w:numPr>
        <w:jc w:val="both"/>
      </w:pPr>
      <w:r>
        <w:t>Right click deploy.ps1 and click on Edit. This should open the file in PowerShell ISE.</w:t>
      </w:r>
    </w:p>
    <w:p w14:paraId="40A9862B" w14:textId="13FB7E6D" w:rsidR="007469C7" w:rsidRDefault="007469C7" w:rsidP="00A60DAF">
      <w:pPr>
        <w:pStyle w:val="TaskDetail"/>
        <w:numPr>
          <w:ilvl w:val="0"/>
          <w:numId w:val="25"/>
        </w:numPr>
        <w:jc w:val="both"/>
      </w:pPr>
      <w:r>
        <w:t xml:space="preserve">Add the following parameter to the list of parameters at the beginning of the script. You can add two parameters if you want separate password for the cluster admin and </w:t>
      </w:r>
      <w:proofErr w:type="spellStart"/>
      <w:r>
        <w:t>ssh</w:t>
      </w:r>
      <w:proofErr w:type="spellEnd"/>
      <w:r>
        <w:t xml:space="preserve"> user. Here we will use the same password for both.</w:t>
      </w:r>
    </w:p>
    <w:p w14:paraId="43CC538F" w14:textId="08258FF5" w:rsidR="007469C7" w:rsidRPr="007469C7" w:rsidRDefault="007469C7" w:rsidP="007469C7">
      <w:pPr>
        <w:pStyle w:val="ListParagraph"/>
        <w:shd w:val="clear" w:color="auto" w:fill="FFFFFF"/>
        <w:autoSpaceDE w:val="0"/>
        <w:autoSpaceDN w:val="0"/>
        <w:adjustRightInd w:val="0"/>
        <w:spacing w:after="0" w:line="240" w:lineRule="auto"/>
        <w:ind w:left="2070"/>
        <w:rPr>
          <w:rFonts w:ascii="Lucida Console" w:hAnsi="Lucida Console" w:cs="Lucida Console"/>
          <w:sz w:val="18"/>
          <w:szCs w:val="18"/>
        </w:rPr>
      </w:pPr>
      <w:r w:rsidRPr="007469C7">
        <w:rPr>
          <w:rFonts w:ascii="Lucida Console" w:hAnsi="Lucida Console" w:cs="Lucida Console"/>
          <w:sz w:val="18"/>
          <w:szCs w:val="18"/>
        </w:rPr>
        <w:t xml:space="preserve"> </w:t>
      </w:r>
      <w:r w:rsidRPr="007469C7">
        <w:rPr>
          <w:rFonts w:ascii="Lucida Console" w:hAnsi="Lucida Console" w:cs="Lucida Console"/>
          <w:color w:val="A9A9A9"/>
          <w:sz w:val="18"/>
          <w:szCs w:val="18"/>
        </w:rPr>
        <w:t>[</w:t>
      </w:r>
      <w:r w:rsidRPr="007469C7">
        <w:rPr>
          <w:rFonts w:ascii="Lucida Console" w:hAnsi="Lucida Console" w:cs="Lucida Console"/>
          <w:color w:val="00BFFF"/>
          <w:sz w:val="18"/>
          <w:szCs w:val="18"/>
        </w:rPr>
        <w:t>Parameter</w:t>
      </w:r>
      <w:r w:rsidRPr="007469C7">
        <w:rPr>
          <w:rFonts w:ascii="Lucida Console" w:hAnsi="Lucida Console" w:cs="Lucida Console"/>
          <w:sz w:val="18"/>
          <w:szCs w:val="18"/>
        </w:rPr>
        <w:t>(Mandatory</w:t>
      </w:r>
      <w:r w:rsidRPr="007469C7">
        <w:rPr>
          <w:rFonts w:ascii="Lucida Console" w:hAnsi="Lucida Console" w:cs="Lucida Console"/>
          <w:color w:val="A9A9A9"/>
          <w:sz w:val="18"/>
          <w:szCs w:val="18"/>
        </w:rPr>
        <w:t>=</w:t>
      </w:r>
      <w:r w:rsidRPr="007469C7">
        <w:rPr>
          <w:rFonts w:ascii="Lucida Console" w:hAnsi="Lucida Console" w:cs="Lucida Console"/>
          <w:color w:val="FF4500"/>
          <w:sz w:val="18"/>
          <w:szCs w:val="18"/>
        </w:rPr>
        <w:t>$True</w:t>
      </w:r>
      <w:r w:rsidRPr="007469C7">
        <w:rPr>
          <w:rFonts w:ascii="Lucida Console" w:hAnsi="Lucida Console" w:cs="Lucida Console"/>
          <w:sz w:val="18"/>
          <w:szCs w:val="18"/>
        </w:rPr>
        <w:t>)</w:t>
      </w:r>
      <w:r w:rsidRPr="007469C7">
        <w:rPr>
          <w:rFonts w:ascii="Lucida Console" w:hAnsi="Lucida Console" w:cs="Lucida Console"/>
          <w:color w:val="A9A9A9"/>
          <w:sz w:val="18"/>
          <w:szCs w:val="18"/>
        </w:rPr>
        <w:t>]</w:t>
      </w:r>
    </w:p>
    <w:p w14:paraId="10AE5F5B" w14:textId="77777777" w:rsidR="007469C7" w:rsidRPr="007469C7" w:rsidRDefault="007469C7" w:rsidP="007469C7">
      <w:pPr>
        <w:pStyle w:val="ListParagraph"/>
        <w:shd w:val="clear" w:color="auto" w:fill="FFFFFF"/>
        <w:autoSpaceDE w:val="0"/>
        <w:autoSpaceDN w:val="0"/>
        <w:adjustRightInd w:val="0"/>
        <w:spacing w:after="0" w:line="240" w:lineRule="auto"/>
        <w:ind w:left="2070"/>
        <w:rPr>
          <w:rFonts w:ascii="Lucida Console" w:hAnsi="Lucida Console" w:cs="Lucida Console"/>
          <w:sz w:val="18"/>
          <w:szCs w:val="18"/>
        </w:rPr>
      </w:pPr>
      <w:r w:rsidRPr="007469C7">
        <w:rPr>
          <w:rFonts w:ascii="Lucida Console" w:hAnsi="Lucida Console" w:cs="Lucida Console"/>
          <w:sz w:val="18"/>
          <w:szCs w:val="18"/>
        </w:rPr>
        <w:t xml:space="preserve"> </w:t>
      </w:r>
      <w:r w:rsidRPr="007469C7">
        <w:rPr>
          <w:rFonts w:ascii="Lucida Console" w:hAnsi="Lucida Console" w:cs="Lucida Console"/>
          <w:color w:val="A9A9A9"/>
          <w:sz w:val="18"/>
          <w:szCs w:val="18"/>
        </w:rPr>
        <w:t>[</w:t>
      </w:r>
      <w:proofErr w:type="spellStart"/>
      <w:proofErr w:type="gramStart"/>
      <w:r w:rsidRPr="007469C7">
        <w:rPr>
          <w:rFonts w:ascii="Lucida Console" w:hAnsi="Lucida Console" w:cs="Lucida Console"/>
          <w:color w:val="008080"/>
          <w:sz w:val="18"/>
          <w:szCs w:val="18"/>
        </w:rPr>
        <w:t>System.Security.SecureString</w:t>
      </w:r>
      <w:proofErr w:type="spellEnd"/>
      <w:proofErr w:type="gramEnd"/>
      <w:r w:rsidRPr="007469C7">
        <w:rPr>
          <w:rFonts w:ascii="Lucida Console" w:hAnsi="Lucida Console" w:cs="Lucida Console"/>
          <w:color w:val="A9A9A9"/>
          <w:sz w:val="18"/>
          <w:szCs w:val="18"/>
        </w:rPr>
        <w:t>]</w:t>
      </w:r>
    </w:p>
    <w:p w14:paraId="0C8CE7B3" w14:textId="16191838" w:rsidR="007469C7" w:rsidRPr="007469C7" w:rsidRDefault="007469C7" w:rsidP="007469C7">
      <w:pPr>
        <w:pStyle w:val="ListParagraph"/>
        <w:shd w:val="clear" w:color="auto" w:fill="FFFFFF"/>
        <w:autoSpaceDE w:val="0"/>
        <w:autoSpaceDN w:val="0"/>
        <w:adjustRightInd w:val="0"/>
        <w:spacing w:after="0" w:line="240" w:lineRule="auto"/>
        <w:ind w:left="2070"/>
        <w:rPr>
          <w:rFonts w:ascii="Lucida Console" w:hAnsi="Lucida Console" w:cs="Lucida Console"/>
          <w:color w:val="A9A9A9"/>
          <w:sz w:val="18"/>
          <w:szCs w:val="18"/>
        </w:rPr>
      </w:pPr>
      <w:r w:rsidRPr="007469C7">
        <w:rPr>
          <w:rFonts w:ascii="Lucida Console" w:hAnsi="Lucida Console" w:cs="Lucida Console"/>
          <w:sz w:val="18"/>
          <w:szCs w:val="18"/>
        </w:rPr>
        <w:t xml:space="preserve"> </w:t>
      </w:r>
      <w:r w:rsidRPr="007469C7">
        <w:rPr>
          <w:rFonts w:ascii="Lucida Console" w:hAnsi="Lucida Console" w:cs="Lucida Console"/>
          <w:color w:val="FF4500"/>
          <w:sz w:val="18"/>
          <w:szCs w:val="18"/>
        </w:rPr>
        <w:t>$password</w:t>
      </w:r>
    </w:p>
    <w:p w14:paraId="68A63372" w14:textId="65942AA2" w:rsidR="007469C7" w:rsidRDefault="007469C7" w:rsidP="007469C7">
      <w:pPr>
        <w:pStyle w:val="TaskDetail"/>
        <w:numPr>
          <w:ilvl w:val="0"/>
          <w:numId w:val="25"/>
        </w:numPr>
        <w:jc w:val="both"/>
      </w:pPr>
      <w:r>
        <w:t>At the very end of the script, update the New-</w:t>
      </w:r>
      <w:proofErr w:type="spellStart"/>
      <w:r>
        <w:t>AzureRmResourceGroupDeployment</w:t>
      </w:r>
      <w:proofErr w:type="spellEnd"/>
      <w:r>
        <w:t xml:space="preserve"> cmdlet by adding the following parameters in both the if and else conditions.</w:t>
      </w:r>
    </w:p>
    <w:p w14:paraId="75109360" w14:textId="77777777" w:rsidR="007469C7" w:rsidRPr="007469C7" w:rsidRDefault="007469C7" w:rsidP="007469C7">
      <w:pPr>
        <w:pStyle w:val="ListParagraph"/>
        <w:shd w:val="clear" w:color="auto" w:fill="FFFFFF"/>
        <w:autoSpaceDE w:val="0"/>
        <w:autoSpaceDN w:val="0"/>
        <w:adjustRightInd w:val="0"/>
        <w:spacing w:after="0" w:line="240" w:lineRule="auto"/>
        <w:ind w:left="2070"/>
        <w:rPr>
          <w:rFonts w:ascii="Lucida Console" w:hAnsi="Lucida Console" w:cs="Lucida Console"/>
          <w:color w:val="FF4500"/>
          <w:sz w:val="18"/>
          <w:szCs w:val="18"/>
        </w:rPr>
      </w:pPr>
      <w:r w:rsidRPr="007469C7">
        <w:rPr>
          <w:rFonts w:ascii="Lucida Console" w:hAnsi="Lucida Console" w:cs="Lucida Console"/>
          <w:color w:val="000080"/>
          <w:sz w:val="18"/>
          <w:szCs w:val="18"/>
        </w:rPr>
        <w:t>-</w:t>
      </w:r>
      <w:proofErr w:type="spellStart"/>
      <w:r w:rsidRPr="007469C7">
        <w:rPr>
          <w:rFonts w:ascii="Lucida Console" w:hAnsi="Lucida Console" w:cs="Lucida Console"/>
          <w:color w:val="000080"/>
          <w:sz w:val="18"/>
          <w:szCs w:val="18"/>
        </w:rPr>
        <w:t>clusterLoginPassword</w:t>
      </w:r>
      <w:proofErr w:type="spellEnd"/>
      <w:r w:rsidRPr="007469C7">
        <w:rPr>
          <w:rFonts w:ascii="Lucida Console" w:hAnsi="Lucida Console" w:cs="Lucida Console"/>
          <w:sz w:val="18"/>
          <w:szCs w:val="18"/>
        </w:rPr>
        <w:t xml:space="preserve"> </w:t>
      </w:r>
      <w:r w:rsidRPr="007469C7">
        <w:rPr>
          <w:rFonts w:ascii="Lucida Console" w:hAnsi="Lucida Console" w:cs="Lucida Console"/>
          <w:color w:val="FF4500"/>
          <w:sz w:val="18"/>
          <w:szCs w:val="18"/>
        </w:rPr>
        <w:t>$password</w:t>
      </w:r>
      <w:r w:rsidRPr="007469C7">
        <w:rPr>
          <w:rFonts w:ascii="Lucida Console" w:hAnsi="Lucida Console" w:cs="Lucida Console"/>
          <w:sz w:val="18"/>
          <w:szCs w:val="18"/>
        </w:rPr>
        <w:t xml:space="preserve"> </w:t>
      </w:r>
      <w:r w:rsidRPr="007469C7">
        <w:rPr>
          <w:rFonts w:ascii="Lucida Console" w:hAnsi="Lucida Console" w:cs="Lucida Console"/>
          <w:color w:val="000080"/>
          <w:sz w:val="18"/>
          <w:szCs w:val="18"/>
        </w:rPr>
        <w:t>-</w:t>
      </w:r>
      <w:proofErr w:type="spellStart"/>
      <w:r w:rsidRPr="007469C7">
        <w:rPr>
          <w:rFonts w:ascii="Lucida Console" w:hAnsi="Lucida Console" w:cs="Lucida Console"/>
          <w:color w:val="000080"/>
          <w:sz w:val="18"/>
          <w:szCs w:val="18"/>
        </w:rPr>
        <w:t>sshPassword</w:t>
      </w:r>
      <w:proofErr w:type="spellEnd"/>
      <w:r w:rsidRPr="007469C7">
        <w:rPr>
          <w:rFonts w:ascii="Lucida Console" w:hAnsi="Lucida Console" w:cs="Lucida Console"/>
          <w:sz w:val="18"/>
          <w:szCs w:val="18"/>
        </w:rPr>
        <w:t xml:space="preserve"> </w:t>
      </w:r>
      <w:r w:rsidRPr="007469C7">
        <w:rPr>
          <w:rFonts w:ascii="Lucida Console" w:hAnsi="Lucida Console" w:cs="Lucida Console"/>
          <w:color w:val="FF4500"/>
          <w:sz w:val="18"/>
          <w:szCs w:val="18"/>
        </w:rPr>
        <w:t xml:space="preserve">$password </w:t>
      </w:r>
    </w:p>
    <w:p w14:paraId="003487B6" w14:textId="77777777" w:rsidR="007469C7" w:rsidRDefault="007469C7" w:rsidP="007469C7">
      <w:pPr>
        <w:pStyle w:val="TaskDetail"/>
        <w:jc w:val="both"/>
      </w:pPr>
    </w:p>
    <w:p w14:paraId="54AEA457" w14:textId="7B9B049D" w:rsidR="00DF617B" w:rsidRDefault="007469C7" w:rsidP="007469C7">
      <w:pPr>
        <w:pStyle w:val="TaskDetail"/>
        <w:numPr>
          <w:ilvl w:val="0"/>
          <w:numId w:val="25"/>
        </w:numPr>
        <w:jc w:val="both"/>
      </w:pPr>
      <w:r>
        <w:t>Save the file.</w:t>
      </w:r>
    </w:p>
    <w:p w14:paraId="050CFEFD" w14:textId="1693D082" w:rsidR="007469C7" w:rsidRDefault="007469C7" w:rsidP="007469C7">
      <w:pPr>
        <w:pStyle w:val="TaskDetail"/>
        <w:numPr>
          <w:ilvl w:val="0"/>
          <w:numId w:val="25"/>
        </w:numPr>
        <w:jc w:val="both"/>
      </w:pPr>
      <w:r>
        <w:t>Now either from the terminal window in PowerShell ISE or from a separate PowerShell window, navigate to the folder where the template scripts reside and launch the PowerShell script as follows.</w:t>
      </w:r>
    </w:p>
    <w:p w14:paraId="3FB2C1ED" w14:textId="5E5F983D" w:rsidR="007469C7" w:rsidRDefault="007469C7" w:rsidP="007469C7">
      <w:pPr>
        <w:pStyle w:val="TaskDetail"/>
        <w:ind w:left="2070"/>
        <w:jc w:val="both"/>
      </w:pPr>
      <w:r>
        <w:t>.\deploy.ps1</w:t>
      </w:r>
    </w:p>
    <w:p w14:paraId="4AE370ED" w14:textId="66B3DF87" w:rsidR="000058A1" w:rsidRDefault="007469C7" w:rsidP="007469C7">
      <w:pPr>
        <w:pStyle w:val="TaskDetail"/>
        <w:numPr>
          <w:ilvl w:val="0"/>
          <w:numId w:val="25"/>
        </w:numPr>
      </w:pPr>
      <w:r>
        <w:lastRenderedPageBreak/>
        <w:t>The script will ask for the subscription ID of your azure subscription. You can retrieve this by going to the Azure portal, navigating to Subscriptions in the left-most blade, clicking on your subscription and then copying the Subscription ID.</w:t>
      </w:r>
    </w:p>
    <w:p w14:paraId="1D933ACD" w14:textId="552D6D6A" w:rsidR="007469C7" w:rsidRDefault="007469C7" w:rsidP="007469C7">
      <w:pPr>
        <w:pStyle w:val="TaskDetail"/>
        <w:numPr>
          <w:ilvl w:val="0"/>
          <w:numId w:val="25"/>
        </w:numPr>
      </w:pPr>
      <w:r>
        <w:t>Provide the subscription ID and other details such as the name of the resource group where you want the cluster to be deployed, name for this deployment (you can give any name), the password and optionally the region where you want the resource group created.</w:t>
      </w:r>
    </w:p>
    <w:p w14:paraId="3656DB51" w14:textId="7810D7D5" w:rsidR="007469C7" w:rsidRDefault="007469C7" w:rsidP="007469C7">
      <w:pPr>
        <w:pStyle w:val="TaskDetail"/>
        <w:numPr>
          <w:ilvl w:val="0"/>
          <w:numId w:val="25"/>
        </w:numPr>
      </w:pPr>
      <w:r>
        <w:t>The script will also launch a prompt for you to authenticate your Azure credentials before it starts creating the resources.</w:t>
      </w:r>
    </w:p>
    <w:p w14:paraId="39350216" w14:textId="38FBE3E3" w:rsidR="007469C7" w:rsidRDefault="007469C7" w:rsidP="007469C7">
      <w:pPr>
        <w:pStyle w:val="TaskDetail"/>
        <w:numPr>
          <w:ilvl w:val="0"/>
          <w:numId w:val="25"/>
        </w:numPr>
      </w:pPr>
      <w:r>
        <w:t xml:space="preserve">Once all the details are entered successfully, you will see the message Starting deployment… which would indicate that the deployment has started. </w:t>
      </w:r>
    </w:p>
    <w:p w14:paraId="108248C1" w14:textId="77777777" w:rsidR="0088573B" w:rsidRDefault="007469C7" w:rsidP="007469C7">
      <w:pPr>
        <w:pStyle w:val="TaskDetail"/>
        <w:numPr>
          <w:ilvl w:val="0"/>
          <w:numId w:val="25"/>
        </w:numPr>
      </w:pPr>
      <w:r>
        <w:t>The deployment should last about 15 minutes. However</w:t>
      </w:r>
      <w:r w:rsidR="00443D3F">
        <w:t xml:space="preserve">, </w:t>
      </w:r>
      <w:r>
        <w:t>if you switch back to the Azure portal and navigate to the resource</w:t>
      </w:r>
      <w:r w:rsidR="00443D3F">
        <w:t xml:space="preserve"> group name you had provided</w:t>
      </w:r>
      <w:r>
        <w:t>, you should be able to see an HD</w:t>
      </w:r>
      <w:r w:rsidR="0088573B">
        <w:t xml:space="preserve">Insight resource right away. </w:t>
      </w:r>
    </w:p>
    <w:p w14:paraId="32623F80" w14:textId="69ACBB6A" w:rsidR="007469C7" w:rsidRDefault="0088573B" w:rsidP="007469C7">
      <w:pPr>
        <w:pStyle w:val="TaskDetail"/>
        <w:numPr>
          <w:ilvl w:val="0"/>
          <w:numId w:val="25"/>
        </w:numPr>
      </w:pPr>
      <w:r>
        <w:t>Once the deployment finishes successfully, you will see the summary of the deployment in the PowerShell window. Review it and close the PowerShell window.</w:t>
      </w:r>
      <w:r w:rsidR="007469C7">
        <w:t xml:space="preserve"> </w:t>
      </w:r>
    </w:p>
    <w:p w14:paraId="229EB34B" w14:textId="0A46D8A0" w:rsidR="00630493" w:rsidRDefault="00630493" w:rsidP="00630493">
      <w:pPr>
        <w:pStyle w:val="TaskDetail"/>
      </w:pPr>
    </w:p>
    <w:p w14:paraId="4789A19E" w14:textId="073FBE98" w:rsidR="00630493" w:rsidRDefault="00630493" w:rsidP="00630493">
      <w:pPr>
        <w:pStyle w:val="TaskName"/>
        <w:ind w:left="720"/>
        <w:jc w:val="both"/>
      </w:pPr>
      <w:r>
        <w:t>Task: Explore Azure Automation</w:t>
      </w:r>
      <w:r w:rsidR="007E20AC">
        <w:t xml:space="preserve"> Runbook</w:t>
      </w:r>
    </w:p>
    <w:p w14:paraId="5AF12959" w14:textId="66AF08AE" w:rsidR="00630493" w:rsidRDefault="007E20AC" w:rsidP="007E20AC">
      <w:pPr>
        <w:pStyle w:val="TaskDetail"/>
        <w:numPr>
          <w:ilvl w:val="0"/>
          <w:numId w:val="26"/>
        </w:numPr>
      </w:pPr>
      <w:r>
        <w:t xml:space="preserve">We may not want to keep the cluster running for long since it can burn through Azure credits very quickly. Now, instead of navigating to the Azure portal and deleting the resource group manually, we will try to use the Azure Automation service and deploy a runbook that will automatically delete the resource group at a given time. </w:t>
      </w:r>
    </w:p>
    <w:p w14:paraId="63ECE921" w14:textId="235F80A3" w:rsidR="007E20AC" w:rsidRDefault="007E20AC" w:rsidP="007E20AC">
      <w:pPr>
        <w:pStyle w:val="TaskDetail"/>
        <w:numPr>
          <w:ilvl w:val="0"/>
          <w:numId w:val="26"/>
        </w:numPr>
      </w:pPr>
      <w:r>
        <w:t>In the Azure portal, click +, type Automation and press Enter.</w:t>
      </w:r>
    </w:p>
    <w:p w14:paraId="21D6ADCE" w14:textId="2C661B36" w:rsidR="007E20AC" w:rsidRDefault="007E20AC" w:rsidP="007E20AC">
      <w:pPr>
        <w:pStyle w:val="TaskDetail"/>
        <w:numPr>
          <w:ilvl w:val="0"/>
          <w:numId w:val="26"/>
        </w:numPr>
      </w:pPr>
      <w:r>
        <w:t>Select Automation -&gt; Create.</w:t>
      </w:r>
    </w:p>
    <w:p w14:paraId="642EBC2F" w14:textId="371FD8B2" w:rsidR="007E20AC" w:rsidRDefault="007E20AC" w:rsidP="007E20AC">
      <w:pPr>
        <w:pStyle w:val="TaskDetail"/>
        <w:numPr>
          <w:ilvl w:val="0"/>
          <w:numId w:val="26"/>
        </w:numPr>
      </w:pPr>
      <w:r>
        <w:t>Provide the automation name, select the subscription.</w:t>
      </w:r>
    </w:p>
    <w:p w14:paraId="5BC8EFF7" w14:textId="786EB609" w:rsidR="007E20AC" w:rsidRDefault="007E20AC" w:rsidP="007E20AC">
      <w:pPr>
        <w:pStyle w:val="TaskDetail"/>
        <w:numPr>
          <w:ilvl w:val="0"/>
          <w:numId w:val="26"/>
        </w:numPr>
      </w:pPr>
      <w:r>
        <w:t>Under Resource Group, click on Create new and provide a name for the new resource group. Select the Azure region where you want to create this.</w:t>
      </w:r>
    </w:p>
    <w:p w14:paraId="4A4A7AD8" w14:textId="3CAB13F7" w:rsidR="007E20AC" w:rsidRDefault="007E20AC" w:rsidP="007E20AC">
      <w:pPr>
        <w:pStyle w:val="TaskDetail"/>
        <w:numPr>
          <w:ilvl w:val="0"/>
          <w:numId w:val="26"/>
        </w:numPr>
      </w:pPr>
      <w:r>
        <w:t>For Create Azure Run As account, select Yes. This allows us to use Run As account to authenticate to Azure and run jobs automatically.</w:t>
      </w:r>
    </w:p>
    <w:p w14:paraId="0A29C553" w14:textId="3B0F0703" w:rsidR="007E20AC" w:rsidRDefault="007E20AC" w:rsidP="007E20AC">
      <w:pPr>
        <w:pStyle w:val="TaskDetail"/>
        <w:numPr>
          <w:ilvl w:val="0"/>
          <w:numId w:val="26"/>
        </w:numPr>
      </w:pPr>
      <w:r>
        <w:t>Click on Create.</w:t>
      </w:r>
    </w:p>
    <w:p w14:paraId="4A8CC7BE" w14:textId="1E389763" w:rsidR="007E20AC" w:rsidRDefault="007E20AC" w:rsidP="007E20AC">
      <w:pPr>
        <w:pStyle w:val="TaskDetail"/>
        <w:numPr>
          <w:ilvl w:val="0"/>
          <w:numId w:val="26"/>
        </w:numPr>
      </w:pPr>
      <w:r>
        <w:t>Once the automation account is ready to use, navigate to it.</w:t>
      </w:r>
    </w:p>
    <w:p w14:paraId="7C146C74" w14:textId="76FCE3BF" w:rsidR="007E20AC" w:rsidRDefault="007E20AC" w:rsidP="007E20AC">
      <w:pPr>
        <w:pStyle w:val="TaskDetail"/>
        <w:numPr>
          <w:ilvl w:val="0"/>
          <w:numId w:val="26"/>
        </w:numPr>
      </w:pPr>
      <w:r>
        <w:t>Under PROCESS AUTOMATION, click on Runbooks.</w:t>
      </w:r>
    </w:p>
    <w:p w14:paraId="5EBA202E" w14:textId="4B06BE63" w:rsidR="007E20AC" w:rsidRDefault="007E20AC" w:rsidP="007E20AC">
      <w:pPr>
        <w:pStyle w:val="TaskDetail"/>
        <w:numPr>
          <w:ilvl w:val="0"/>
          <w:numId w:val="26"/>
        </w:numPr>
      </w:pPr>
      <w:r>
        <w:lastRenderedPageBreak/>
        <w:t>Click on +Add a runbook.</w:t>
      </w:r>
    </w:p>
    <w:p w14:paraId="0CFF1253" w14:textId="052E8E38" w:rsidR="007E20AC" w:rsidRDefault="007E20AC" w:rsidP="007E20AC">
      <w:pPr>
        <w:pStyle w:val="TaskDetail"/>
        <w:numPr>
          <w:ilvl w:val="0"/>
          <w:numId w:val="26"/>
        </w:numPr>
      </w:pPr>
      <w:r>
        <w:t>Select Quick Create – Create a new runbook.</w:t>
      </w:r>
    </w:p>
    <w:p w14:paraId="5CC2B700" w14:textId="77974DDA" w:rsidR="007E20AC" w:rsidRDefault="007E20AC" w:rsidP="007E20AC">
      <w:pPr>
        <w:pStyle w:val="TaskDetail"/>
        <w:numPr>
          <w:ilvl w:val="0"/>
          <w:numId w:val="26"/>
        </w:numPr>
      </w:pPr>
      <w:r>
        <w:t xml:space="preserve"> Enter a name for the runbook.</w:t>
      </w:r>
    </w:p>
    <w:p w14:paraId="029297BD" w14:textId="20507CE7" w:rsidR="007E20AC" w:rsidRDefault="007E20AC" w:rsidP="007E20AC">
      <w:pPr>
        <w:pStyle w:val="TaskDetail"/>
        <w:numPr>
          <w:ilvl w:val="0"/>
          <w:numId w:val="26"/>
        </w:numPr>
      </w:pPr>
      <w:r>
        <w:t xml:space="preserve">Under Runbook type, select PowerShell </w:t>
      </w:r>
      <w:r w:rsidRPr="007E20AC">
        <w:rPr>
          <w:b/>
        </w:rPr>
        <w:t>Workflow</w:t>
      </w:r>
      <w:r>
        <w:t>. A workflow allows us to simultaneously perform an action against multiple devices and automatically recover f</w:t>
      </w:r>
      <w:bookmarkStart w:id="13" w:name="_GoBack"/>
      <w:bookmarkEnd w:id="13"/>
      <w:r>
        <w:t>rom failures.</w:t>
      </w:r>
    </w:p>
    <w:p w14:paraId="7CFEA5F2" w14:textId="42C331C4" w:rsidR="007E20AC" w:rsidRDefault="007A4FBF" w:rsidP="007E20AC">
      <w:pPr>
        <w:pStyle w:val="TaskDetail"/>
        <w:numPr>
          <w:ilvl w:val="0"/>
          <w:numId w:val="26"/>
        </w:numPr>
      </w:pPr>
      <w:r>
        <w:t>Click on Create.</w:t>
      </w:r>
    </w:p>
    <w:p w14:paraId="5558FF3A" w14:textId="478CF3BF" w:rsidR="007A4FBF" w:rsidRDefault="007A4FBF" w:rsidP="007E20AC">
      <w:pPr>
        <w:pStyle w:val="TaskDetail"/>
        <w:numPr>
          <w:ilvl w:val="0"/>
          <w:numId w:val="26"/>
        </w:numPr>
      </w:pPr>
      <w:r>
        <w:t>Once the runbook is created, it should open in the Edit window. If it doesn’t, click on Edit on top.</w:t>
      </w:r>
    </w:p>
    <w:p w14:paraId="056FBB6F" w14:textId="7AF69C69" w:rsidR="007A4FBF" w:rsidRDefault="007A4FBF" w:rsidP="007E20AC">
      <w:pPr>
        <w:pStyle w:val="TaskDetail"/>
        <w:numPr>
          <w:ilvl w:val="0"/>
          <w:numId w:val="26"/>
        </w:numPr>
      </w:pPr>
      <w:r>
        <w:t>Replace the code in</w:t>
      </w:r>
      <w:r w:rsidR="00F47084">
        <w:t>side</w:t>
      </w:r>
      <w:r>
        <w:t xml:space="preserve"> the </w:t>
      </w:r>
      <w:r w:rsidR="00F47084">
        <w:t xml:space="preserve">curly braces </w:t>
      </w:r>
      <w:proofErr w:type="gramStart"/>
      <w:r w:rsidR="00F47084">
        <w:t>{ }</w:t>
      </w:r>
      <w:proofErr w:type="gramEnd"/>
      <w:r>
        <w:t xml:space="preserve"> with the following </w:t>
      </w:r>
      <w:r w:rsidR="00F47084">
        <w:t xml:space="preserve">code. Replace </w:t>
      </w:r>
      <w:proofErr w:type="spellStart"/>
      <w:r w:rsidR="00F47084">
        <w:t>HDIResourceGroupName</w:t>
      </w:r>
      <w:proofErr w:type="spellEnd"/>
      <w:r w:rsidR="00F47084">
        <w:t xml:space="preserve"> with the name of the resource group where we deployed the HDInsight cluster in the earlier task.</w:t>
      </w:r>
      <w:r>
        <w:t xml:space="preserve"> </w:t>
      </w:r>
    </w:p>
    <w:p w14:paraId="41610A79" w14:textId="2CB748D8" w:rsidR="007A4FBF" w:rsidRPr="007A4FBF" w:rsidRDefault="007A4FBF" w:rsidP="007A4FBF">
      <w:pPr>
        <w:pStyle w:val="CompletionMessage"/>
        <w:ind w:left="2070"/>
        <w:rPr>
          <w:rFonts w:ascii="Consolas" w:eastAsia="Times New Roman" w:hAnsi="Consolas" w:cs="Times New Roman"/>
          <w:color w:val="000000"/>
          <w:sz w:val="21"/>
          <w:szCs w:val="21"/>
        </w:rPr>
      </w:pPr>
    </w:p>
    <w:p w14:paraId="42DB9973" w14:textId="77777777" w:rsidR="007A4FBF" w:rsidRPr="007A4FBF" w:rsidRDefault="007A4FBF" w:rsidP="007A4FBF">
      <w:pPr>
        <w:pStyle w:val="CompletionMessage"/>
        <w:ind w:left="2070"/>
        <w:rPr>
          <w:rFonts w:ascii="Consolas" w:eastAsia="Times New Roman" w:hAnsi="Consolas" w:cs="Times New Roman"/>
          <w:color w:val="000000"/>
          <w:sz w:val="21"/>
          <w:szCs w:val="21"/>
        </w:rPr>
      </w:pPr>
      <w:r w:rsidRPr="007A4FBF">
        <w:rPr>
          <w:rFonts w:ascii="Consolas" w:eastAsia="Times New Roman" w:hAnsi="Consolas" w:cs="Times New Roman"/>
          <w:color w:val="001188"/>
          <w:sz w:val="21"/>
          <w:szCs w:val="21"/>
        </w:rPr>
        <w:t>$Conn</w:t>
      </w:r>
      <w:r w:rsidRPr="007A4FBF">
        <w:rPr>
          <w:rFonts w:ascii="Consolas" w:eastAsia="Times New Roman" w:hAnsi="Consolas" w:cs="Times New Roman"/>
          <w:color w:val="000000"/>
          <w:sz w:val="21"/>
          <w:szCs w:val="21"/>
        </w:rPr>
        <w:t xml:space="preserve"> = Get-</w:t>
      </w:r>
      <w:proofErr w:type="spellStart"/>
      <w:r w:rsidRPr="007A4FBF">
        <w:rPr>
          <w:rFonts w:ascii="Consolas" w:eastAsia="Times New Roman" w:hAnsi="Consolas" w:cs="Times New Roman"/>
          <w:color w:val="000000"/>
          <w:sz w:val="21"/>
          <w:szCs w:val="21"/>
        </w:rPr>
        <w:t>AutomationConnection</w:t>
      </w:r>
      <w:proofErr w:type="spellEnd"/>
      <w:r w:rsidRPr="007A4FBF">
        <w:rPr>
          <w:rFonts w:ascii="Consolas" w:eastAsia="Times New Roman" w:hAnsi="Consolas" w:cs="Times New Roman"/>
          <w:color w:val="000000"/>
          <w:sz w:val="21"/>
          <w:szCs w:val="21"/>
        </w:rPr>
        <w:t xml:space="preserve"> -Name </w:t>
      </w:r>
      <w:proofErr w:type="spellStart"/>
      <w:r w:rsidRPr="007A4FBF">
        <w:rPr>
          <w:rFonts w:ascii="Consolas" w:eastAsia="Times New Roman" w:hAnsi="Consolas" w:cs="Times New Roman"/>
          <w:color w:val="000000"/>
          <w:sz w:val="21"/>
          <w:szCs w:val="21"/>
        </w:rPr>
        <w:t>AzureRunAsConnection</w:t>
      </w:r>
      <w:proofErr w:type="spellEnd"/>
    </w:p>
    <w:p w14:paraId="7D9AB447" w14:textId="77777777" w:rsidR="007A4FBF" w:rsidRPr="007A4FBF" w:rsidRDefault="007A4FBF" w:rsidP="007A4FBF">
      <w:pPr>
        <w:pStyle w:val="CompletionMessage"/>
        <w:ind w:left="2070"/>
        <w:rPr>
          <w:rFonts w:ascii="Consolas" w:eastAsia="Times New Roman" w:hAnsi="Consolas" w:cs="Times New Roman"/>
          <w:color w:val="000000"/>
          <w:sz w:val="21"/>
          <w:szCs w:val="21"/>
        </w:rPr>
      </w:pPr>
      <w:r w:rsidRPr="007A4FBF">
        <w:rPr>
          <w:rFonts w:ascii="Consolas" w:eastAsia="Times New Roman" w:hAnsi="Consolas" w:cs="Times New Roman"/>
          <w:color w:val="000000"/>
          <w:sz w:val="21"/>
          <w:szCs w:val="21"/>
        </w:rPr>
        <w:t>Add-</w:t>
      </w:r>
      <w:proofErr w:type="spellStart"/>
      <w:r w:rsidRPr="007A4FBF">
        <w:rPr>
          <w:rFonts w:ascii="Consolas" w:eastAsia="Times New Roman" w:hAnsi="Consolas" w:cs="Times New Roman"/>
          <w:color w:val="000000"/>
          <w:sz w:val="21"/>
          <w:szCs w:val="21"/>
        </w:rPr>
        <w:t>AzureRMAccount</w:t>
      </w:r>
      <w:proofErr w:type="spellEnd"/>
      <w:r w:rsidRPr="007A4FBF">
        <w:rPr>
          <w:rFonts w:ascii="Consolas" w:eastAsia="Times New Roman" w:hAnsi="Consolas" w:cs="Times New Roman"/>
          <w:color w:val="000000"/>
          <w:sz w:val="21"/>
          <w:szCs w:val="21"/>
        </w:rPr>
        <w:t xml:space="preserve"> -</w:t>
      </w:r>
      <w:proofErr w:type="spellStart"/>
      <w:r w:rsidRPr="007A4FBF">
        <w:rPr>
          <w:rFonts w:ascii="Consolas" w:eastAsia="Times New Roman" w:hAnsi="Consolas" w:cs="Times New Roman"/>
          <w:color w:val="000000"/>
          <w:sz w:val="21"/>
          <w:szCs w:val="21"/>
        </w:rPr>
        <w:t>ServicePrincipal</w:t>
      </w:r>
      <w:proofErr w:type="spellEnd"/>
      <w:r w:rsidRPr="007A4FBF">
        <w:rPr>
          <w:rFonts w:ascii="Consolas" w:eastAsia="Times New Roman" w:hAnsi="Consolas" w:cs="Times New Roman"/>
          <w:color w:val="000000"/>
          <w:sz w:val="21"/>
          <w:szCs w:val="21"/>
        </w:rPr>
        <w:t xml:space="preserve"> -Tenant </w:t>
      </w:r>
      <w:r w:rsidRPr="007A4FBF">
        <w:rPr>
          <w:rFonts w:ascii="Consolas" w:eastAsia="Times New Roman" w:hAnsi="Consolas" w:cs="Times New Roman"/>
          <w:color w:val="001188"/>
          <w:sz w:val="21"/>
          <w:szCs w:val="21"/>
        </w:rPr>
        <w:t>$</w:t>
      </w:r>
      <w:proofErr w:type="spellStart"/>
      <w:r w:rsidRPr="007A4FBF">
        <w:rPr>
          <w:rFonts w:ascii="Consolas" w:eastAsia="Times New Roman" w:hAnsi="Consolas" w:cs="Times New Roman"/>
          <w:color w:val="001188"/>
          <w:sz w:val="21"/>
          <w:szCs w:val="21"/>
        </w:rPr>
        <w:t>Conn</w:t>
      </w:r>
      <w:r w:rsidRPr="007A4FBF">
        <w:rPr>
          <w:rFonts w:ascii="Consolas" w:eastAsia="Times New Roman" w:hAnsi="Consolas" w:cs="Times New Roman"/>
          <w:color w:val="000000"/>
          <w:sz w:val="21"/>
          <w:szCs w:val="21"/>
        </w:rPr>
        <w:t>.TenantID</w:t>
      </w:r>
      <w:proofErr w:type="spellEnd"/>
      <w:r w:rsidRPr="007A4FBF">
        <w:rPr>
          <w:rFonts w:ascii="Consolas" w:eastAsia="Times New Roman" w:hAnsi="Consolas" w:cs="Times New Roman"/>
          <w:color w:val="000000"/>
          <w:sz w:val="21"/>
          <w:szCs w:val="21"/>
        </w:rPr>
        <w:t xml:space="preserve"> -</w:t>
      </w:r>
      <w:proofErr w:type="spellStart"/>
      <w:r w:rsidRPr="007A4FBF">
        <w:rPr>
          <w:rFonts w:ascii="Consolas" w:eastAsia="Times New Roman" w:hAnsi="Consolas" w:cs="Times New Roman"/>
          <w:color w:val="000000"/>
          <w:sz w:val="21"/>
          <w:szCs w:val="21"/>
        </w:rPr>
        <w:t>ApplicationId</w:t>
      </w:r>
      <w:proofErr w:type="spellEnd"/>
      <w:r w:rsidRPr="007A4FBF">
        <w:rPr>
          <w:rFonts w:ascii="Consolas" w:eastAsia="Times New Roman" w:hAnsi="Consolas" w:cs="Times New Roman"/>
          <w:color w:val="000000"/>
          <w:sz w:val="21"/>
          <w:szCs w:val="21"/>
        </w:rPr>
        <w:t xml:space="preserve"> </w:t>
      </w:r>
      <w:r w:rsidRPr="007A4FBF">
        <w:rPr>
          <w:rFonts w:ascii="Consolas" w:eastAsia="Times New Roman" w:hAnsi="Consolas" w:cs="Times New Roman"/>
          <w:color w:val="001188"/>
          <w:sz w:val="21"/>
          <w:szCs w:val="21"/>
        </w:rPr>
        <w:t>$</w:t>
      </w:r>
      <w:proofErr w:type="spellStart"/>
      <w:r w:rsidRPr="007A4FBF">
        <w:rPr>
          <w:rFonts w:ascii="Consolas" w:eastAsia="Times New Roman" w:hAnsi="Consolas" w:cs="Times New Roman"/>
          <w:color w:val="001188"/>
          <w:sz w:val="21"/>
          <w:szCs w:val="21"/>
        </w:rPr>
        <w:t>Conn</w:t>
      </w:r>
      <w:r w:rsidRPr="007A4FBF">
        <w:rPr>
          <w:rFonts w:ascii="Consolas" w:eastAsia="Times New Roman" w:hAnsi="Consolas" w:cs="Times New Roman"/>
          <w:color w:val="000000"/>
          <w:sz w:val="21"/>
          <w:szCs w:val="21"/>
        </w:rPr>
        <w:t>.ApplicationID</w:t>
      </w:r>
      <w:proofErr w:type="spellEnd"/>
      <w:r w:rsidRPr="007A4FBF">
        <w:rPr>
          <w:rFonts w:ascii="Consolas" w:eastAsia="Times New Roman" w:hAnsi="Consolas" w:cs="Times New Roman"/>
          <w:color w:val="000000"/>
          <w:sz w:val="21"/>
          <w:szCs w:val="21"/>
        </w:rPr>
        <w:t xml:space="preserve"> -</w:t>
      </w:r>
      <w:proofErr w:type="spellStart"/>
      <w:r w:rsidRPr="007A4FBF">
        <w:rPr>
          <w:rFonts w:ascii="Consolas" w:eastAsia="Times New Roman" w:hAnsi="Consolas" w:cs="Times New Roman"/>
          <w:color w:val="000000"/>
          <w:sz w:val="21"/>
          <w:szCs w:val="21"/>
        </w:rPr>
        <w:t>CertificateThumbprint</w:t>
      </w:r>
      <w:proofErr w:type="spellEnd"/>
      <w:r w:rsidRPr="007A4FBF">
        <w:rPr>
          <w:rFonts w:ascii="Consolas" w:eastAsia="Times New Roman" w:hAnsi="Consolas" w:cs="Times New Roman"/>
          <w:color w:val="000000"/>
          <w:sz w:val="21"/>
          <w:szCs w:val="21"/>
        </w:rPr>
        <w:t xml:space="preserve"> </w:t>
      </w:r>
      <w:r w:rsidRPr="007A4FBF">
        <w:rPr>
          <w:rFonts w:ascii="Consolas" w:eastAsia="Times New Roman" w:hAnsi="Consolas" w:cs="Times New Roman"/>
          <w:color w:val="001188"/>
          <w:sz w:val="21"/>
          <w:szCs w:val="21"/>
        </w:rPr>
        <w:t>$</w:t>
      </w:r>
      <w:proofErr w:type="spellStart"/>
      <w:r w:rsidRPr="007A4FBF">
        <w:rPr>
          <w:rFonts w:ascii="Consolas" w:eastAsia="Times New Roman" w:hAnsi="Consolas" w:cs="Times New Roman"/>
          <w:color w:val="001188"/>
          <w:sz w:val="21"/>
          <w:szCs w:val="21"/>
        </w:rPr>
        <w:t>Conn</w:t>
      </w:r>
      <w:r w:rsidRPr="007A4FBF">
        <w:rPr>
          <w:rFonts w:ascii="Consolas" w:eastAsia="Times New Roman" w:hAnsi="Consolas" w:cs="Times New Roman"/>
          <w:color w:val="000000"/>
          <w:sz w:val="21"/>
          <w:szCs w:val="21"/>
        </w:rPr>
        <w:t>.CertificateThumbprint</w:t>
      </w:r>
      <w:proofErr w:type="spellEnd"/>
    </w:p>
    <w:p w14:paraId="33031063" w14:textId="3A2FC55B" w:rsidR="007A4FBF" w:rsidRPr="007A4FBF" w:rsidRDefault="007A4FBF" w:rsidP="007A4FBF">
      <w:pPr>
        <w:pStyle w:val="CompletionMessage"/>
        <w:ind w:left="2070"/>
        <w:rPr>
          <w:rFonts w:ascii="Consolas" w:eastAsia="Times New Roman" w:hAnsi="Consolas" w:cs="Times New Roman"/>
          <w:color w:val="000000"/>
          <w:sz w:val="21"/>
          <w:szCs w:val="21"/>
        </w:rPr>
      </w:pPr>
      <w:r w:rsidRPr="007A4FBF">
        <w:rPr>
          <w:rFonts w:ascii="Consolas" w:eastAsia="Times New Roman" w:hAnsi="Consolas" w:cs="Times New Roman"/>
          <w:color w:val="000000"/>
          <w:sz w:val="21"/>
          <w:szCs w:val="21"/>
        </w:rPr>
        <w:t>Remove-</w:t>
      </w:r>
      <w:proofErr w:type="spellStart"/>
      <w:r w:rsidRPr="007A4FBF">
        <w:rPr>
          <w:rFonts w:ascii="Consolas" w:eastAsia="Times New Roman" w:hAnsi="Consolas" w:cs="Times New Roman"/>
          <w:color w:val="000000"/>
          <w:sz w:val="21"/>
          <w:szCs w:val="21"/>
        </w:rPr>
        <w:t>AzureRMResourceGroup</w:t>
      </w:r>
      <w:proofErr w:type="spellEnd"/>
      <w:r w:rsidRPr="007A4FBF">
        <w:rPr>
          <w:rFonts w:ascii="Consolas" w:eastAsia="Times New Roman" w:hAnsi="Consolas" w:cs="Times New Roman"/>
          <w:color w:val="000000"/>
          <w:sz w:val="21"/>
          <w:szCs w:val="21"/>
        </w:rPr>
        <w:t xml:space="preserve"> -Name </w:t>
      </w:r>
      <w:r w:rsidRPr="007A4FBF">
        <w:rPr>
          <w:rFonts w:ascii="Consolas" w:eastAsia="Times New Roman" w:hAnsi="Consolas" w:cs="Times New Roman"/>
          <w:color w:val="A31515"/>
          <w:sz w:val="21"/>
          <w:szCs w:val="21"/>
        </w:rPr>
        <w:t>"</w:t>
      </w:r>
      <w:proofErr w:type="spellStart"/>
      <w:r>
        <w:rPr>
          <w:rFonts w:ascii="Consolas" w:eastAsia="Times New Roman" w:hAnsi="Consolas" w:cs="Times New Roman"/>
          <w:color w:val="A31515"/>
          <w:sz w:val="21"/>
          <w:szCs w:val="21"/>
        </w:rPr>
        <w:t>HDIResourceGroupName</w:t>
      </w:r>
      <w:proofErr w:type="spellEnd"/>
      <w:r w:rsidRPr="007A4FBF">
        <w:rPr>
          <w:rFonts w:ascii="Consolas" w:eastAsia="Times New Roman" w:hAnsi="Consolas" w:cs="Times New Roman"/>
          <w:color w:val="A31515"/>
          <w:sz w:val="21"/>
          <w:szCs w:val="21"/>
        </w:rPr>
        <w:t>"</w:t>
      </w:r>
      <w:r w:rsidRPr="007A4FBF">
        <w:rPr>
          <w:rFonts w:ascii="Consolas" w:eastAsia="Times New Roman" w:hAnsi="Consolas" w:cs="Times New Roman"/>
          <w:color w:val="000000"/>
          <w:sz w:val="21"/>
          <w:szCs w:val="21"/>
        </w:rPr>
        <w:t xml:space="preserve"> -Force</w:t>
      </w:r>
    </w:p>
    <w:p w14:paraId="38427494" w14:textId="3D196C58" w:rsidR="002405F3" w:rsidRDefault="002405F3" w:rsidP="00F47084">
      <w:pPr>
        <w:pStyle w:val="TaskDetail"/>
        <w:numPr>
          <w:ilvl w:val="0"/>
          <w:numId w:val="26"/>
        </w:numPr>
      </w:pPr>
      <w:r>
        <w:t xml:space="preserve">The script is using the </w:t>
      </w:r>
      <w:proofErr w:type="spellStart"/>
      <w:r>
        <w:t>AzureRunAsConnection</w:t>
      </w:r>
      <w:proofErr w:type="spellEnd"/>
      <w:r>
        <w:t xml:space="preserve"> credential that we had created during the runbook creation and using it to authenticate to Azure and run the Remove-</w:t>
      </w:r>
      <w:proofErr w:type="spellStart"/>
      <w:r>
        <w:t>AzureRMResourceGroup</w:t>
      </w:r>
      <w:proofErr w:type="spellEnd"/>
      <w:r>
        <w:t xml:space="preserve"> cmdlet.</w:t>
      </w:r>
    </w:p>
    <w:p w14:paraId="7271488A" w14:textId="470F7D30" w:rsidR="007A4FBF" w:rsidRDefault="00F47084" w:rsidP="00F47084">
      <w:pPr>
        <w:pStyle w:val="TaskDetail"/>
        <w:numPr>
          <w:ilvl w:val="0"/>
          <w:numId w:val="26"/>
        </w:numPr>
      </w:pPr>
      <w:r>
        <w:t>Click on Save.</w:t>
      </w:r>
    </w:p>
    <w:p w14:paraId="6AB7646A" w14:textId="1F085A05" w:rsidR="00F47084" w:rsidRDefault="00F47084" w:rsidP="00F47084">
      <w:pPr>
        <w:pStyle w:val="TaskDetail"/>
        <w:numPr>
          <w:ilvl w:val="0"/>
          <w:numId w:val="26"/>
        </w:numPr>
      </w:pPr>
      <w:r>
        <w:t>Click on Publish to publish the runbook. Click Yes if/when prompted.</w:t>
      </w:r>
    </w:p>
    <w:p w14:paraId="38D7662A" w14:textId="3BDBB51F" w:rsidR="00F47084" w:rsidRDefault="00F47084" w:rsidP="00F47084">
      <w:pPr>
        <w:pStyle w:val="TaskDetail"/>
        <w:numPr>
          <w:ilvl w:val="0"/>
          <w:numId w:val="26"/>
        </w:numPr>
      </w:pPr>
      <w:r>
        <w:t>When you are back on the Runbook blade, click on Schedule -&gt; Link a schedule to your runbook -&gt; Create a new schedule.</w:t>
      </w:r>
    </w:p>
    <w:p w14:paraId="76C03AED" w14:textId="57B8F7A8" w:rsidR="00F47084" w:rsidRDefault="00F47084" w:rsidP="00F47084">
      <w:pPr>
        <w:pStyle w:val="TaskDetail"/>
        <w:numPr>
          <w:ilvl w:val="0"/>
          <w:numId w:val="26"/>
        </w:numPr>
      </w:pPr>
      <w:r>
        <w:t xml:space="preserve">Give a name to the schedule. Under Starts, select the date time and </w:t>
      </w:r>
      <w:proofErr w:type="spellStart"/>
      <w:r>
        <w:t>timezone</w:t>
      </w:r>
      <w:proofErr w:type="spellEnd"/>
      <w:r>
        <w:t xml:space="preserve"> to be 6 minutes ahead of your local time. (You will receive an error if the start time is less than 5 minutes ahead of your current time. </w:t>
      </w:r>
      <w:proofErr w:type="gramStart"/>
      <w:r>
        <w:t>So</w:t>
      </w:r>
      <w:proofErr w:type="gramEnd"/>
      <w:r>
        <w:t xml:space="preserve"> to be on a safer side, we go with 6).</w:t>
      </w:r>
    </w:p>
    <w:p w14:paraId="6E01D7BF" w14:textId="241B4BB3" w:rsidR="00F47084" w:rsidRDefault="00F47084" w:rsidP="00F47084">
      <w:pPr>
        <w:pStyle w:val="TaskDetail"/>
        <w:numPr>
          <w:ilvl w:val="0"/>
          <w:numId w:val="26"/>
        </w:numPr>
      </w:pPr>
      <w:r>
        <w:t>Leave Recurrence to Once.</w:t>
      </w:r>
    </w:p>
    <w:p w14:paraId="4633E280" w14:textId="76CEEE33" w:rsidR="00F47084" w:rsidRDefault="00F47084" w:rsidP="00F47084">
      <w:pPr>
        <w:pStyle w:val="TaskDetail"/>
        <w:numPr>
          <w:ilvl w:val="0"/>
          <w:numId w:val="26"/>
        </w:numPr>
      </w:pPr>
      <w:r>
        <w:t>Click Create.</w:t>
      </w:r>
      <w:r w:rsidR="002027CD">
        <w:t xml:space="preserve"> Then click OK.</w:t>
      </w:r>
    </w:p>
    <w:p w14:paraId="3C1B0C93" w14:textId="7A85B631" w:rsidR="00F47084" w:rsidRDefault="00F47084" w:rsidP="00F47084">
      <w:pPr>
        <w:pStyle w:val="TaskDetail"/>
        <w:numPr>
          <w:ilvl w:val="0"/>
          <w:numId w:val="26"/>
        </w:numPr>
      </w:pPr>
      <w:r>
        <w:t>Once the schedule is successfully created, go back to the Runbook blade and click on Jobs.</w:t>
      </w:r>
    </w:p>
    <w:p w14:paraId="69EB4AD1" w14:textId="4203D250" w:rsidR="00F47084" w:rsidRDefault="00F47084" w:rsidP="00F47084">
      <w:pPr>
        <w:pStyle w:val="TaskDetail"/>
        <w:numPr>
          <w:ilvl w:val="0"/>
          <w:numId w:val="26"/>
        </w:numPr>
      </w:pPr>
      <w:r>
        <w:t>Wait until the start time you had provided and click on Refresh.</w:t>
      </w:r>
    </w:p>
    <w:p w14:paraId="72E9F48C" w14:textId="5C7629C1" w:rsidR="00F47084" w:rsidRDefault="00F47084" w:rsidP="00F47084">
      <w:pPr>
        <w:pStyle w:val="TaskDetail"/>
        <w:numPr>
          <w:ilvl w:val="0"/>
          <w:numId w:val="26"/>
        </w:numPr>
      </w:pPr>
      <w:r>
        <w:lastRenderedPageBreak/>
        <w:t>You should see a message that the job has completed successfully. This would indicate that the resource group has been deleted. Confirm</w:t>
      </w:r>
      <w:r w:rsidR="002405F3">
        <w:t xml:space="preserve"> this by clicking on Resource groups in the left-most blade and checking if the HDI resource group still exists.</w:t>
      </w:r>
    </w:p>
    <w:p w14:paraId="317E8963" w14:textId="3573F692" w:rsidR="007A4FBF" w:rsidRDefault="007A4FBF" w:rsidP="007A4FBF">
      <w:pPr>
        <w:pStyle w:val="TaskDetail"/>
      </w:pPr>
    </w:p>
    <w:p w14:paraId="3CC6FCC8" w14:textId="54181743" w:rsidR="007A4FBF" w:rsidRDefault="007A4FBF" w:rsidP="007A4FBF">
      <w:pPr>
        <w:pStyle w:val="TaskDetail"/>
      </w:pPr>
    </w:p>
    <w:p w14:paraId="3B413630" w14:textId="77777777" w:rsidR="007A4FBF" w:rsidRDefault="007A4FBF" w:rsidP="007A4FBF">
      <w:pPr>
        <w:pStyle w:val="TaskDetail"/>
      </w:pPr>
    </w:p>
    <w:sectPr w:rsidR="007A4FBF" w:rsidSect="00F55AC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4486C" w14:textId="77777777" w:rsidR="00296556" w:rsidRDefault="00296556" w:rsidP="006F21E1">
      <w:pPr>
        <w:spacing w:after="0" w:line="240" w:lineRule="auto"/>
      </w:pPr>
      <w:r>
        <w:separator/>
      </w:r>
    </w:p>
  </w:endnote>
  <w:endnote w:type="continuationSeparator" w:id="0">
    <w:p w14:paraId="4422D4DC" w14:textId="77777777" w:rsidR="00296556" w:rsidRDefault="00296556" w:rsidP="006F21E1">
      <w:pPr>
        <w:spacing w:after="0" w:line="240" w:lineRule="auto"/>
      </w:pPr>
      <w:r>
        <w:continuationSeparator/>
      </w:r>
    </w:p>
  </w:endnote>
  <w:endnote w:type="continuationNotice" w:id="1">
    <w:p w14:paraId="28279D3B" w14:textId="77777777" w:rsidR="00296556" w:rsidRDefault="002965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161587"/>
      <w:docPartObj>
        <w:docPartGallery w:val="Page Numbers (Bottom of Page)"/>
        <w:docPartUnique/>
      </w:docPartObj>
    </w:sdtPr>
    <w:sdtEndPr>
      <w:rPr>
        <w:noProof/>
      </w:rPr>
    </w:sdtEndPr>
    <w:sdtContent>
      <w:p w14:paraId="2C6DB3A7" w14:textId="4E86D1B2" w:rsidR="00F47084" w:rsidRDefault="00F47084">
        <w:pPr>
          <w:pStyle w:val="Footer"/>
        </w:pPr>
        <w:r>
          <w:t xml:space="preserve">Page | </w:t>
        </w:r>
        <w:r>
          <w:fldChar w:fldCharType="begin"/>
        </w:r>
        <w:r>
          <w:instrText xml:space="preserve"> PAGE   \* MERGEFORMAT </w:instrText>
        </w:r>
        <w:r>
          <w:fldChar w:fldCharType="separate"/>
        </w:r>
        <w:r w:rsidR="0053192C">
          <w:rPr>
            <w:noProof/>
          </w:rPr>
          <w:t>10</w:t>
        </w:r>
        <w:r>
          <w:rPr>
            <w:noProof/>
          </w:rPr>
          <w:fldChar w:fldCharType="end"/>
        </w:r>
      </w:p>
    </w:sdtContent>
  </w:sdt>
  <w:p w14:paraId="0791D215" w14:textId="77777777" w:rsidR="00F47084" w:rsidRDefault="00F47084" w:rsidP="006F21E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84901"/>
      <w:docPartObj>
        <w:docPartGallery w:val="Page Numbers (Bottom of Page)"/>
        <w:docPartUnique/>
      </w:docPartObj>
    </w:sdtPr>
    <w:sdtEndPr>
      <w:rPr>
        <w:noProof/>
      </w:rPr>
    </w:sdtEndPr>
    <w:sdtContent>
      <w:p w14:paraId="10A1FF38" w14:textId="76FF7C97" w:rsidR="00F47084" w:rsidRDefault="00F47084">
        <w:pPr>
          <w:pStyle w:val="Footer"/>
        </w:pPr>
        <w:r>
          <w:t xml:space="preserve">Page | </w:t>
        </w:r>
        <w:r>
          <w:fldChar w:fldCharType="begin"/>
        </w:r>
        <w:r>
          <w:instrText xml:space="preserve"> PAGE   \* MERGEFORMAT </w:instrText>
        </w:r>
        <w:r>
          <w:fldChar w:fldCharType="separate"/>
        </w:r>
        <w:r w:rsidR="0053192C">
          <w:rPr>
            <w:noProof/>
          </w:rPr>
          <w:t>11</w:t>
        </w:r>
        <w:r>
          <w:rPr>
            <w:noProof/>
          </w:rPr>
          <w:fldChar w:fldCharType="end"/>
        </w:r>
      </w:p>
    </w:sdtContent>
  </w:sdt>
  <w:p w14:paraId="31C8B727" w14:textId="77777777" w:rsidR="00F47084" w:rsidRDefault="00F470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6FB7" w14:textId="77777777" w:rsidR="00F47084" w:rsidRDefault="00F47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3F464" w14:textId="77777777" w:rsidR="00296556" w:rsidRDefault="00296556" w:rsidP="006F21E1">
      <w:pPr>
        <w:spacing w:after="0" w:line="240" w:lineRule="auto"/>
      </w:pPr>
      <w:r>
        <w:separator/>
      </w:r>
    </w:p>
  </w:footnote>
  <w:footnote w:type="continuationSeparator" w:id="0">
    <w:p w14:paraId="1935AB14" w14:textId="77777777" w:rsidR="00296556" w:rsidRDefault="00296556" w:rsidP="006F21E1">
      <w:pPr>
        <w:spacing w:after="0" w:line="240" w:lineRule="auto"/>
      </w:pPr>
      <w:r>
        <w:continuationSeparator/>
      </w:r>
    </w:p>
  </w:footnote>
  <w:footnote w:type="continuationNotice" w:id="1">
    <w:p w14:paraId="468DF675" w14:textId="77777777" w:rsidR="00296556" w:rsidRDefault="002965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936949"/>
    </w:sdtPr>
    <w:sdtContent>
      <w:p w14:paraId="6FBC82E4" w14:textId="2BEA5179" w:rsidR="00F47084" w:rsidRPr="00F55AC3" w:rsidRDefault="00F47084" w:rsidP="00661863">
        <w:pPr>
          <w:pStyle w:val="Header"/>
        </w:pPr>
        <w:r w:rsidRPr="00661863">
          <w:t>Introduction to Cloud Analytics</w:t>
        </w:r>
      </w:p>
    </w:sdtContent>
  </w:sdt>
  <w:p w14:paraId="2DF65F30" w14:textId="77777777" w:rsidR="00F47084" w:rsidRDefault="00F47084" w:rsidP="00B248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47607"/>
    </w:sdtPr>
    <w:sdtContent>
      <w:p w14:paraId="4467648E" w14:textId="47C80EBC" w:rsidR="00F47084" w:rsidRDefault="00F47084" w:rsidP="007D04B0">
        <w:pPr>
          <w:pStyle w:val="ExerciseScenerio"/>
        </w:pPr>
        <w:r w:rsidRPr="007D04B0">
          <w:t>Introduction to Cloud Analytics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6DE5" w14:textId="77777777" w:rsidR="00F47084" w:rsidRDefault="00F47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0A02"/>
    <w:multiLevelType w:val="hybridMultilevel"/>
    <w:tmpl w:val="36B05798"/>
    <w:lvl w:ilvl="0" w:tplc="335CBD48">
      <w:start w:val="1"/>
      <w:numFmt w:val="decimal"/>
      <w:pStyle w:val="TaskName"/>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 w15:restartNumberingAfterBreak="0">
    <w:nsid w:val="0CAF5A5C"/>
    <w:multiLevelType w:val="hybridMultilevel"/>
    <w:tmpl w:val="6BAAF0FE"/>
    <w:lvl w:ilvl="0" w:tplc="3AB20A0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40C423D"/>
    <w:multiLevelType w:val="hybridMultilevel"/>
    <w:tmpl w:val="C4A8E7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BB1BB6"/>
    <w:multiLevelType w:val="hybridMultilevel"/>
    <w:tmpl w:val="76E00A0E"/>
    <w:lvl w:ilvl="0" w:tplc="A9106D66">
      <w:start w:val="1"/>
      <w:numFmt w:val="decimal"/>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E941315"/>
    <w:multiLevelType w:val="hybridMultilevel"/>
    <w:tmpl w:val="BB50978E"/>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30597414"/>
    <w:multiLevelType w:val="hybridMultilevel"/>
    <w:tmpl w:val="BB50978E"/>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 w15:restartNumberingAfterBreak="0">
    <w:nsid w:val="325B7FCD"/>
    <w:multiLevelType w:val="hybridMultilevel"/>
    <w:tmpl w:val="BB50978E"/>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 w15:restartNumberingAfterBreak="0">
    <w:nsid w:val="386A06D5"/>
    <w:multiLevelType w:val="hybridMultilevel"/>
    <w:tmpl w:val="93CA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707A2"/>
    <w:multiLevelType w:val="hybridMultilevel"/>
    <w:tmpl w:val="F16ED2FC"/>
    <w:lvl w:ilvl="0" w:tplc="E08873C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15:restartNumberingAfterBreak="0">
    <w:nsid w:val="44485005"/>
    <w:multiLevelType w:val="hybridMultilevel"/>
    <w:tmpl w:val="32B6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A9386D"/>
    <w:multiLevelType w:val="hybridMultilevel"/>
    <w:tmpl w:val="CD48E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75A4D"/>
    <w:multiLevelType w:val="multilevel"/>
    <w:tmpl w:val="52FC21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A74565"/>
    <w:multiLevelType w:val="hybridMultilevel"/>
    <w:tmpl w:val="0C94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64E7C"/>
    <w:multiLevelType w:val="hybridMultilevel"/>
    <w:tmpl w:val="AC245E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BB15D01"/>
    <w:multiLevelType w:val="hybridMultilevel"/>
    <w:tmpl w:val="56EAC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A720C"/>
    <w:multiLevelType w:val="hybridMultilevel"/>
    <w:tmpl w:val="BB50978E"/>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0" w15:restartNumberingAfterBreak="0">
    <w:nsid w:val="62CF7462"/>
    <w:multiLevelType w:val="hybridMultilevel"/>
    <w:tmpl w:val="541068D8"/>
    <w:lvl w:ilvl="0" w:tplc="6F52FF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11308E"/>
    <w:multiLevelType w:val="hybridMultilevel"/>
    <w:tmpl w:val="FE62B16E"/>
    <w:lvl w:ilvl="0" w:tplc="32A4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7B45CA"/>
    <w:multiLevelType w:val="hybridMultilevel"/>
    <w:tmpl w:val="267011BC"/>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15:restartNumberingAfterBreak="0">
    <w:nsid w:val="7DD81B94"/>
    <w:multiLevelType w:val="hybridMultilevel"/>
    <w:tmpl w:val="8618C4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3"/>
  </w:num>
  <w:num w:numId="4">
    <w:abstractNumId w:val="1"/>
  </w:num>
  <w:num w:numId="5">
    <w:abstractNumId w:val="0"/>
  </w:num>
  <w:num w:numId="6">
    <w:abstractNumId w:val="0"/>
    <w:lvlOverride w:ilvl="0">
      <w:startOverride w:val="1"/>
    </w:lvlOverride>
  </w:num>
  <w:num w:numId="7">
    <w:abstractNumId w:val="0"/>
  </w:num>
  <w:num w:numId="8">
    <w:abstractNumId w:val="6"/>
  </w:num>
  <w:num w:numId="9">
    <w:abstractNumId w:val="12"/>
  </w:num>
  <w:num w:numId="10">
    <w:abstractNumId w:val="16"/>
  </w:num>
  <w:num w:numId="11">
    <w:abstractNumId w:val="17"/>
  </w:num>
  <w:num w:numId="12">
    <w:abstractNumId w:val="18"/>
  </w:num>
  <w:num w:numId="13">
    <w:abstractNumId w:val="2"/>
  </w:num>
  <w:num w:numId="14">
    <w:abstractNumId w:val="23"/>
  </w:num>
  <w:num w:numId="15">
    <w:abstractNumId w:val="15"/>
  </w:num>
  <w:num w:numId="16">
    <w:abstractNumId w:val="11"/>
  </w:num>
  <w:num w:numId="17">
    <w:abstractNumId w:val="14"/>
  </w:num>
  <w:num w:numId="18">
    <w:abstractNumId w:val="13"/>
  </w:num>
  <w:num w:numId="19">
    <w:abstractNumId w:val="21"/>
  </w:num>
  <w:num w:numId="20">
    <w:abstractNumId w:val="22"/>
  </w:num>
  <w:num w:numId="21">
    <w:abstractNumId w:val="20"/>
  </w:num>
  <w:num w:numId="22">
    <w:abstractNumId w:val="5"/>
  </w:num>
  <w:num w:numId="23">
    <w:abstractNumId w:val="9"/>
  </w:num>
  <w:num w:numId="24">
    <w:abstractNumId w:val="10"/>
  </w:num>
  <w:num w:numId="25">
    <w:abstractNumId w:val="8"/>
  </w:num>
  <w:num w:numId="26">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F28"/>
    <w:rsid w:val="00001CFC"/>
    <w:rsid w:val="00002C9D"/>
    <w:rsid w:val="00004519"/>
    <w:rsid w:val="000058A1"/>
    <w:rsid w:val="00007E7C"/>
    <w:rsid w:val="00011D18"/>
    <w:rsid w:val="00012282"/>
    <w:rsid w:val="0001310F"/>
    <w:rsid w:val="000168A6"/>
    <w:rsid w:val="00020690"/>
    <w:rsid w:val="00020CE3"/>
    <w:rsid w:val="000216E6"/>
    <w:rsid w:val="00022ED0"/>
    <w:rsid w:val="00025E08"/>
    <w:rsid w:val="00033805"/>
    <w:rsid w:val="000363F8"/>
    <w:rsid w:val="00036F2A"/>
    <w:rsid w:val="00037FC3"/>
    <w:rsid w:val="0004051C"/>
    <w:rsid w:val="00041018"/>
    <w:rsid w:val="000464FC"/>
    <w:rsid w:val="00046AF5"/>
    <w:rsid w:val="0005076A"/>
    <w:rsid w:val="00056536"/>
    <w:rsid w:val="000570D2"/>
    <w:rsid w:val="000617E2"/>
    <w:rsid w:val="0006579D"/>
    <w:rsid w:val="00065B70"/>
    <w:rsid w:val="0006765F"/>
    <w:rsid w:val="00067F20"/>
    <w:rsid w:val="00074257"/>
    <w:rsid w:val="000804B4"/>
    <w:rsid w:val="00080AFB"/>
    <w:rsid w:val="000825FD"/>
    <w:rsid w:val="00083ABC"/>
    <w:rsid w:val="00084254"/>
    <w:rsid w:val="00087C1A"/>
    <w:rsid w:val="00090825"/>
    <w:rsid w:val="00091157"/>
    <w:rsid w:val="00093110"/>
    <w:rsid w:val="0009338B"/>
    <w:rsid w:val="00093887"/>
    <w:rsid w:val="00096131"/>
    <w:rsid w:val="00096AD8"/>
    <w:rsid w:val="000A08A7"/>
    <w:rsid w:val="000A2043"/>
    <w:rsid w:val="000A254E"/>
    <w:rsid w:val="000A2FD8"/>
    <w:rsid w:val="000A6AEC"/>
    <w:rsid w:val="000B27F3"/>
    <w:rsid w:val="000B3570"/>
    <w:rsid w:val="000B3B2C"/>
    <w:rsid w:val="000B5752"/>
    <w:rsid w:val="000C15A6"/>
    <w:rsid w:val="000C4B08"/>
    <w:rsid w:val="000D2E9F"/>
    <w:rsid w:val="000D5FE2"/>
    <w:rsid w:val="000E1385"/>
    <w:rsid w:val="000E272C"/>
    <w:rsid w:val="000E29F2"/>
    <w:rsid w:val="000F21B8"/>
    <w:rsid w:val="000F49C6"/>
    <w:rsid w:val="000F792A"/>
    <w:rsid w:val="00102226"/>
    <w:rsid w:val="001046B1"/>
    <w:rsid w:val="001059A1"/>
    <w:rsid w:val="00107263"/>
    <w:rsid w:val="00107973"/>
    <w:rsid w:val="0011147A"/>
    <w:rsid w:val="00113869"/>
    <w:rsid w:val="0012009D"/>
    <w:rsid w:val="001238FD"/>
    <w:rsid w:val="0012431B"/>
    <w:rsid w:val="00127750"/>
    <w:rsid w:val="0013087A"/>
    <w:rsid w:val="00130FA8"/>
    <w:rsid w:val="00140773"/>
    <w:rsid w:val="00142287"/>
    <w:rsid w:val="00142AFB"/>
    <w:rsid w:val="00144571"/>
    <w:rsid w:val="00146330"/>
    <w:rsid w:val="00147A31"/>
    <w:rsid w:val="00154441"/>
    <w:rsid w:val="0015535D"/>
    <w:rsid w:val="00155B15"/>
    <w:rsid w:val="00163052"/>
    <w:rsid w:val="00165919"/>
    <w:rsid w:val="00173AAE"/>
    <w:rsid w:val="001746A8"/>
    <w:rsid w:val="00181B93"/>
    <w:rsid w:val="00182DCD"/>
    <w:rsid w:val="001833D4"/>
    <w:rsid w:val="00184BBE"/>
    <w:rsid w:val="00192F58"/>
    <w:rsid w:val="001958AB"/>
    <w:rsid w:val="001964C6"/>
    <w:rsid w:val="00197C7A"/>
    <w:rsid w:val="001A0287"/>
    <w:rsid w:val="001A079D"/>
    <w:rsid w:val="001A122B"/>
    <w:rsid w:val="001A1B37"/>
    <w:rsid w:val="001A1DA4"/>
    <w:rsid w:val="001B2574"/>
    <w:rsid w:val="001B5DBE"/>
    <w:rsid w:val="001B7877"/>
    <w:rsid w:val="001C57EF"/>
    <w:rsid w:val="001C79FB"/>
    <w:rsid w:val="001D0F8F"/>
    <w:rsid w:val="001D1B72"/>
    <w:rsid w:val="001D2C43"/>
    <w:rsid w:val="001D5A20"/>
    <w:rsid w:val="001E02AB"/>
    <w:rsid w:val="001E1E05"/>
    <w:rsid w:val="001E2F8D"/>
    <w:rsid w:val="001E5813"/>
    <w:rsid w:val="001E62F7"/>
    <w:rsid w:val="001E6CEF"/>
    <w:rsid w:val="001F1FDB"/>
    <w:rsid w:val="001F4C8F"/>
    <w:rsid w:val="001F4CCE"/>
    <w:rsid w:val="001F517F"/>
    <w:rsid w:val="001F55C7"/>
    <w:rsid w:val="001F6423"/>
    <w:rsid w:val="00201B28"/>
    <w:rsid w:val="002027CD"/>
    <w:rsid w:val="00203653"/>
    <w:rsid w:val="00205D32"/>
    <w:rsid w:val="00206310"/>
    <w:rsid w:val="00207B2A"/>
    <w:rsid w:val="00210111"/>
    <w:rsid w:val="00213D51"/>
    <w:rsid w:val="002157F2"/>
    <w:rsid w:val="00216524"/>
    <w:rsid w:val="002216F8"/>
    <w:rsid w:val="00222054"/>
    <w:rsid w:val="00223EBD"/>
    <w:rsid w:val="00223F39"/>
    <w:rsid w:val="002275E7"/>
    <w:rsid w:val="0022792C"/>
    <w:rsid w:val="0023472A"/>
    <w:rsid w:val="00235C3D"/>
    <w:rsid w:val="002405F3"/>
    <w:rsid w:val="00240A66"/>
    <w:rsid w:val="00241E12"/>
    <w:rsid w:val="00247E10"/>
    <w:rsid w:val="00257B44"/>
    <w:rsid w:val="00260425"/>
    <w:rsid w:val="002606A1"/>
    <w:rsid w:val="00261A1D"/>
    <w:rsid w:val="002637D3"/>
    <w:rsid w:val="00265655"/>
    <w:rsid w:val="00266AD0"/>
    <w:rsid w:val="00272ACF"/>
    <w:rsid w:val="002744AC"/>
    <w:rsid w:val="0028220D"/>
    <w:rsid w:val="00282DD5"/>
    <w:rsid w:val="00283F34"/>
    <w:rsid w:val="002849F6"/>
    <w:rsid w:val="0029024A"/>
    <w:rsid w:val="00294500"/>
    <w:rsid w:val="00294E4D"/>
    <w:rsid w:val="002957CF"/>
    <w:rsid w:val="0029625A"/>
    <w:rsid w:val="00296556"/>
    <w:rsid w:val="002A2953"/>
    <w:rsid w:val="002A34E4"/>
    <w:rsid w:val="002A63F2"/>
    <w:rsid w:val="002A73D3"/>
    <w:rsid w:val="002B2195"/>
    <w:rsid w:val="002B3467"/>
    <w:rsid w:val="002B7245"/>
    <w:rsid w:val="002B7512"/>
    <w:rsid w:val="002C2C72"/>
    <w:rsid w:val="002C4566"/>
    <w:rsid w:val="002C4DA5"/>
    <w:rsid w:val="002C4F48"/>
    <w:rsid w:val="002D30AB"/>
    <w:rsid w:val="002E0D8C"/>
    <w:rsid w:val="002E1624"/>
    <w:rsid w:val="002E372A"/>
    <w:rsid w:val="002E3833"/>
    <w:rsid w:val="002F02AB"/>
    <w:rsid w:val="002F667E"/>
    <w:rsid w:val="002F6D97"/>
    <w:rsid w:val="003044E0"/>
    <w:rsid w:val="00305B3D"/>
    <w:rsid w:val="00305C65"/>
    <w:rsid w:val="003065BF"/>
    <w:rsid w:val="00316D13"/>
    <w:rsid w:val="00322EA6"/>
    <w:rsid w:val="00323F7D"/>
    <w:rsid w:val="00327F14"/>
    <w:rsid w:val="003325AB"/>
    <w:rsid w:val="00333217"/>
    <w:rsid w:val="003353DA"/>
    <w:rsid w:val="00340466"/>
    <w:rsid w:val="00346E84"/>
    <w:rsid w:val="00356226"/>
    <w:rsid w:val="0036135D"/>
    <w:rsid w:val="00361B37"/>
    <w:rsid w:val="00362F0E"/>
    <w:rsid w:val="0036732C"/>
    <w:rsid w:val="00367A6A"/>
    <w:rsid w:val="00370EAC"/>
    <w:rsid w:val="00371A6A"/>
    <w:rsid w:val="00380A99"/>
    <w:rsid w:val="003849E0"/>
    <w:rsid w:val="003932D4"/>
    <w:rsid w:val="0039505A"/>
    <w:rsid w:val="00395F14"/>
    <w:rsid w:val="003A19CC"/>
    <w:rsid w:val="003A2943"/>
    <w:rsid w:val="003A72DC"/>
    <w:rsid w:val="003B0EDB"/>
    <w:rsid w:val="003B3C80"/>
    <w:rsid w:val="003B4466"/>
    <w:rsid w:val="003B6DA2"/>
    <w:rsid w:val="003B7B7D"/>
    <w:rsid w:val="003D419A"/>
    <w:rsid w:val="003D53C2"/>
    <w:rsid w:val="003E0C5E"/>
    <w:rsid w:val="003E2DF0"/>
    <w:rsid w:val="003E4D8C"/>
    <w:rsid w:val="003F10AE"/>
    <w:rsid w:val="003F4FCB"/>
    <w:rsid w:val="00401B2F"/>
    <w:rsid w:val="00402A21"/>
    <w:rsid w:val="00405D15"/>
    <w:rsid w:val="00413726"/>
    <w:rsid w:val="004137EF"/>
    <w:rsid w:val="004243DD"/>
    <w:rsid w:val="004263A9"/>
    <w:rsid w:val="004378DC"/>
    <w:rsid w:val="0044069C"/>
    <w:rsid w:val="004407AC"/>
    <w:rsid w:val="004410E8"/>
    <w:rsid w:val="00442A75"/>
    <w:rsid w:val="00443D3F"/>
    <w:rsid w:val="00450D32"/>
    <w:rsid w:val="00457B0C"/>
    <w:rsid w:val="00460B3C"/>
    <w:rsid w:val="004622BC"/>
    <w:rsid w:val="00464AAE"/>
    <w:rsid w:val="00466678"/>
    <w:rsid w:val="00466DAD"/>
    <w:rsid w:val="004778CC"/>
    <w:rsid w:val="00481467"/>
    <w:rsid w:val="00483A39"/>
    <w:rsid w:val="00483F55"/>
    <w:rsid w:val="00486EA1"/>
    <w:rsid w:val="004921C3"/>
    <w:rsid w:val="00492A17"/>
    <w:rsid w:val="00493133"/>
    <w:rsid w:val="004940C6"/>
    <w:rsid w:val="00494116"/>
    <w:rsid w:val="00494426"/>
    <w:rsid w:val="004959E1"/>
    <w:rsid w:val="00497B07"/>
    <w:rsid w:val="004A254A"/>
    <w:rsid w:val="004A48F4"/>
    <w:rsid w:val="004A5A8B"/>
    <w:rsid w:val="004A6433"/>
    <w:rsid w:val="004B1262"/>
    <w:rsid w:val="004B6A84"/>
    <w:rsid w:val="004C334C"/>
    <w:rsid w:val="004D18BF"/>
    <w:rsid w:val="004D37BB"/>
    <w:rsid w:val="004F0F49"/>
    <w:rsid w:val="004F2DA1"/>
    <w:rsid w:val="004F3CF5"/>
    <w:rsid w:val="004F40F9"/>
    <w:rsid w:val="004F530E"/>
    <w:rsid w:val="004F53B2"/>
    <w:rsid w:val="005024E9"/>
    <w:rsid w:val="005053A9"/>
    <w:rsid w:val="00506A65"/>
    <w:rsid w:val="00513CEC"/>
    <w:rsid w:val="00515617"/>
    <w:rsid w:val="00516BCF"/>
    <w:rsid w:val="00516D37"/>
    <w:rsid w:val="00517F53"/>
    <w:rsid w:val="00520C05"/>
    <w:rsid w:val="005210F1"/>
    <w:rsid w:val="00523A61"/>
    <w:rsid w:val="0052408A"/>
    <w:rsid w:val="00525840"/>
    <w:rsid w:val="00527D59"/>
    <w:rsid w:val="00530E7C"/>
    <w:rsid w:val="0053192C"/>
    <w:rsid w:val="0053453E"/>
    <w:rsid w:val="00535AC8"/>
    <w:rsid w:val="00544AD0"/>
    <w:rsid w:val="00545088"/>
    <w:rsid w:val="00550422"/>
    <w:rsid w:val="00553441"/>
    <w:rsid w:val="005545D9"/>
    <w:rsid w:val="00555825"/>
    <w:rsid w:val="00561906"/>
    <w:rsid w:val="00561B79"/>
    <w:rsid w:val="00563DB4"/>
    <w:rsid w:val="00564430"/>
    <w:rsid w:val="005810B5"/>
    <w:rsid w:val="00581B98"/>
    <w:rsid w:val="00582F07"/>
    <w:rsid w:val="00584436"/>
    <w:rsid w:val="005866BA"/>
    <w:rsid w:val="00586ED9"/>
    <w:rsid w:val="00587B78"/>
    <w:rsid w:val="00594904"/>
    <w:rsid w:val="00595A10"/>
    <w:rsid w:val="005A0E1F"/>
    <w:rsid w:val="005B0864"/>
    <w:rsid w:val="005B3C2E"/>
    <w:rsid w:val="005B411D"/>
    <w:rsid w:val="005B45FA"/>
    <w:rsid w:val="005B5C90"/>
    <w:rsid w:val="005B7C57"/>
    <w:rsid w:val="005C14D0"/>
    <w:rsid w:val="005C35B6"/>
    <w:rsid w:val="005C4124"/>
    <w:rsid w:val="005C61A7"/>
    <w:rsid w:val="005E147E"/>
    <w:rsid w:val="005E27A6"/>
    <w:rsid w:val="005E5C39"/>
    <w:rsid w:val="005F316E"/>
    <w:rsid w:val="005F34DD"/>
    <w:rsid w:val="005F4B81"/>
    <w:rsid w:val="005F76C5"/>
    <w:rsid w:val="0060152F"/>
    <w:rsid w:val="00602EF6"/>
    <w:rsid w:val="00604A1D"/>
    <w:rsid w:val="0060784F"/>
    <w:rsid w:val="006101CA"/>
    <w:rsid w:val="0061061A"/>
    <w:rsid w:val="0061145F"/>
    <w:rsid w:val="00612CA3"/>
    <w:rsid w:val="00613D73"/>
    <w:rsid w:val="00614D2F"/>
    <w:rsid w:val="00615F80"/>
    <w:rsid w:val="00617727"/>
    <w:rsid w:val="006205E6"/>
    <w:rsid w:val="0062218B"/>
    <w:rsid w:val="00630493"/>
    <w:rsid w:val="006321C5"/>
    <w:rsid w:val="0063382F"/>
    <w:rsid w:val="00642976"/>
    <w:rsid w:val="00644656"/>
    <w:rsid w:val="0065035A"/>
    <w:rsid w:val="006510FB"/>
    <w:rsid w:val="0065144A"/>
    <w:rsid w:val="00651CA6"/>
    <w:rsid w:val="006526C9"/>
    <w:rsid w:val="006576A5"/>
    <w:rsid w:val="00661863"/>
    <w:rsid w:val="00663BA2"/>
    <w:rsid w:val="00663D94"/>
    <w:rsid w:val="00665005"/>
    <w:rsid w:val="00667B2B"/>
    <w:rsid w:val="00667DCE"/>
    <w:rsid w:val="00667FD9"/>
    <w:rsid w:val="00672C44"/>
    <w:rsid w:val="006752CF"/>
    <w:rsid w:val="00682527"/>
    <w:rsid w:val="006856DE"/>
    <w:rsid w:val="00685DE3"/>
    <w:rsid w:val="00690660"/>
    <w:rsid w:val="00690775"/>
    <w:rsid w:val="00694953"/>
    <w:rsid w:val="0069514F"/>
    <w:rsid w:val="00695542"/>
    <w:rsid w:val="0069751F"/>
    <w:rsid w:val="006A04D2"/>
    <w:rsid w:val="006A0DB2"/>
    <w:rsid w:val="006A263C"/>
    <w:rsid w:val="006A4A16"/>
    <w:rsid w:val="006A6373"/>
    <w:rsid w:val="006B30F9"/>
    <w:rsid w:val="006B3EE5"/>
    <w:rsid w:val="006B61D5"/>
    <w:rsid w:val="006B6CF5"/>
    <w:rsid w:val="006C0BE0"/>
    <w:rsid w:val="006C0EFA"/>
    <w:rsid w:val="006C1575"/>
    <w:rsid w:val="006C1A98"/>
    <w:rsid w:val="006C4C87"/>
    <w:rsid w:val="006C79F1"/>
    <w:rsid w:val="006D122F"/>
    <w:rsid w:val="006D347C"/>
    <w:rsid w:val="006D3CBD"/>
    <w:rsid w:val="006E06A2"/>
    <w:rsid w:val="006E3101"/>
    <w:rsid w:val="006E3205"/>
    <w:rsid w:val="006E5551"/>
    <w:rsid w:val="006F0060"/>
    <w:rsid w:val="006F017D"/>
    <w:rsid w:val="006F07F9"/>
    <w:rsid w:val="006F1EEF"/>
    <w:rsid w:val="006F21E1"/>
    <w:rsid w:val="006F46E1"/>
    <w:rsid w:val="006F7E8B"/>
    <w:rsid w:val="007004AB"/>
    <w:rsid w:val="00702F3B"/>
    <w:rsid w:val="0070507B"/>
    <w:rsid w:val="0071176C"/>
    <w:rsid w:val="007125FE"/>
    <w:rsid w:val="00713B8A"/>
    <w:rsid w:val="007150AB"/>
    <w:rsid w:val="007165BD"/>
    <w:rsid w:val="00721DA7"/>
    <w:rsid w:val="00722E50"/>
    <w:rsid w:val="00723D31"/>
    <w:rsid w:val="007247BB"/>
    <w:rsid w:val="00726032"/>
    <w:rsid w:val="00726F14"/>
    <w:rsid w:val="007273A4"/>
    <w:rsid w:val="00732A4B"/>
    <w:rsid w:val="00732D35"/>
    <w:rsid w:val="0073602B"/>
    <w:rsid w:val="0073606C"/>
    <w:rsid w:val="0073635F"/>
    <w:rsid w:val="0073687D"/>
    <w:rsid w:val="007376FF"/>
    <w:rsid w:val="00742250"/>
    <w:rsid w:val="0074386D"/>
    <w:rsid w:val="00745CBD"/>
    <w:rsid w:val="007469C7"/>
    <w:rsid w:val="007472D2"/>
    <w:rsid w:val="00754007"/>
    <w:rsid w:val="00754CEC"/>
    <w:rsid w:val="00755BC0"/>
    <w:rsid w:val="00760711"/>
    <w:rsid w:val="007615AC"/>
    <w:rsid w:val="007648F2"/>
    <w:rsid w:val="007649C4"/>
    <w:rsid w:val="007661BC"/>
    <w:rsid w:val="0076762D"/>
    <w:rsid w:val="00767CCE"/>
    <w:rsid w:val="00771556"/>
    <w:rsid w:val="007716EC"/>
    <w:rsid w:val="007725F2"/>
    <w:rsid w:val="00772951"/>
    <w:rsid w:val="007759A3"/>
    <w:rsid w:val="00775C16"/>
    <w:rsid w:val="00777202"/>
    <w:rsid w:val="0078011B"/>
    <w:rsid w:val="00781CD9"/>
    <w:rsid w:val="007821F4"/>
    <w:rsid w:val="00782702"/>
    <w:rsid w:val="007837B3"/>
    <w:rsid w:val="0078499F"/>
    <w:rsid w:val="00791C66"/>
    <w:rsid w:val="007920AD"/>
    <w:rsid w:val="0079436D"/>
    <w:rsid w:val="0079511B"/>
    <w:rsid w:val="00797627"/>
    <w:rsid w:val="007A077C"/>
    <w:rsid w:val="007A25FC"/>
    <w:rsid w:val="007A4666"/>
    <w:rsid w:val="007A4FBF"/>
    <w:rsid w:val="007A590B"/>
    <w:rsid w:val="007B1620"/>
    <w:rsid w:val="007B1C08"/>
    <w:rsid w:val="007B6200"/>
    <w:rsid w:val="007B6B27"/>
    <w:rsid w:val="007C250E"/>
    <w:rsid w:val="007C4BB8"/>
    <w:rsid w:val="007C5E78"/>
    <w:rsid w:val="007C7020"/>
    <w:rsid w:val="007D00DD"/>
    <w:rsid w:val="007D02B3"/>
    <w:rsid w:val="007D04B0"/>
    <w:rsid w:val="007D0CE0"/>
    <w:rsid w:val="007D35EA"/>
    <w:rsid w:val="007E0D49"/>
    <w:rsid w:val="007E1A3A"/>
    <w:rsid w:val="007E20AC"/>
    <w:rsid w:val="007E26E2"/>
    <w:rsid w:val="007E49C0"/>
    <w:rsid w:val="007E768E"/>
    <w:rsid w:val="007F28C4"/>
    <w:rsid w:val="007F2943"/>
    <w:rsid w:val="007F2BBE"/>
    <w:rsid w:val="007F4282"/>
    <w:rsid w:val="007F5AD9"/>
    <w:rsid w:val="007F5E3A"/>
    <w:rsid w:val="0080336C"/>
    <w:rsid w:val="0080577D"/>
    <w:rsid w:val="00810582"/>
    <w:rsid w:val="008135DB"/>
    <w:rsid w:val="008144A9"/>
    <w:rsid w:val="0081484B"/>
    <w:rsid w:val="00815DEB"/>
    <w:rsid w:val="008208A5"/>
    <w:rsid w:val="00822229"/>
    <w:rsid w:val="00823E39"/>
    <w:rsid w:val="00824252"/>
    <w:rsid w:val="0082482A"/>
    <w:rsid w:val="0083473D"/>
    <w:rsid w:val="00835090"/>
    <w:rsid w:val="00836D55"/>
    <w:rsid w:val="008413DA"/>
    <w:rsid w:val="00842785"/>
    <w:rsid w:val="00843EA9"/>
    <w:rsid w:val="00844DAB"/>
    <w:rsid w:val="00845525"/>
    <w:rsid w:val="00853ADC"/>
    <w:rsid w:val="00856809"/>
    <w:rsid w:val="008569C8"/>
    <w:rsid w:val="008636DD"/>
    <w:rsid w:val="00864C1C"/>
    <w:rsid w:val="0086571B"/>
    <w:rsid w:val="00872543"/>
    <w:rsid w:val="008768F6"/>
    <w:rsid w:val="00881ADD"/>
    <w:rsid w:val="008826C2"/>
    <w:rsid w:val="00882F72"/>
    <w:rsid w:val="00883327"/>
    <w:rsid w:val="008845BD"/>
    <w:rsid w:val="008847C6"/>
    <w:rsid w:val="008853E7"/>
    <w:rsid w:val="0088573B"/>
    <w:rsid w:val="00885EC6"/>
    <w:rsid w:val="00886853"/>
    <w:rsid w:val="00887D02"/>
    <w:rsid w:val="008922BE"/>
    <w:rsid w:val="00893E77"/>
    <w:rsid w:val="008A04FA"/>
    <w:rsid w:val="008A0D23"/>
    <w:rsid w:val="008A159C"/>
    <w:rsid w:val="008B2287"/>
    <w:rsid w:val="008B30CE"/>
    <w:rsid w:val="008B42A9"/>
    <w:rsid w:val="008B57E1"/>
    <w:rsid w:val="008B62F4"/>
    <w:rsid w:val="008C48E8"/>
    <w:rsid w:val="008C7357"/>
    <w:rsid w:val="008D2991"/>
    <w:rsid w:val="008D4EBB"/>
    <w:rsid w:val="008D79B9"/>
    <w:rsid w:val="008E312A"/>
    <w:rsid w:val="008E372B"/>
    <w:rsid w:val="008E5591"/>
    <w:rsid w:val="008F60C5"/>
    <w:rsid w:val="00900DF2"/>
    <w:rsid w:val="009019B4"/>
    <w:rsid w:val="00901DB1"/>
    <w:rsid w:val="00903366"/>
    <w:rsid w:val="00903716"/>
    <w:rsid w:val="009056A3"/>
    <w:rsid w:val="0090612D"/>
    <w:rsid w:val="00907C37"/>
    <w:rsid w:val="00907EAC"/>
    <w:rsid w:val="009168F7"/>
    <w:rsid w:val="00920BA7"/>
    <w:rsid w:val="00924489"/>
    <w:rsid w:val="009336C8"/>
    <w:rsid w:val="00937655"/>
    <w:rsid w:val="009404FD"/>
    <w:rsid w:val="00942330"/>
    <w:rsid w:val="00942DB2"/>
    <w:rsid w:val="0094439D"/>
    <w:rsid w:val="009452D2"/>
    <w:rsid w:val="0094609E"/>
    <w:rsid w:val="0094615A"/>
    <w:rsid w:val="00952504"/>
    <w:rsid w:val="00960DA1"/>
    <w:rsid w:val="009626B1"/>
    <w:rsid w:val="00965ECC"/>
    <w:rsid w:val="009677BC"/>
    <w:rsid w:val="00967F03"/>
    <w:rsid w:val="00970707"/>
    <w:rsid w:val="00970A7E"/>
    <w:rsid w:val="00971B4E"/>
    <w:rsid w:val="00973336"/>
    <w:rsid w:val="00974358"/>
    <w:rsid w:val="00977C7F"/>
    <w:rsid w:val="009808A8"/>
    <w:rsid w:val="00983E67"/>
    <w:rsid w:val="009857A1"/>
    <w:rsid w:val="00990816"/>
    <w:rsid w:val="0099674A"/>
    <w:rsid w:val="009A264D"/>
    <w:rsid w:val="009A2D6B"/>
    <w:rsid w:val="009A4502"/>
    <w:rsid w:val="009A4ECA"/>
    <w:rsid w:val="009A5DCA"/>
    <w:rsid w:val="009A795F"/>
    <w:rsid w:val="009B0649"/>
    <w:rsid w:val="009B1C8F"/>
    <w:rsid w:val="009B6721"/>
    <w:rsid w:val="009B6743"/>
    <w:rsid w:val="009B7526"/>
    <w:rsid w:val="009C2BCC"/>
    <w:rsid w:val="009C3333"/>
    <w:rsid w:val="009C3929"/>
    <w:rsid w:val="009C4199"/>
    <w:rsid w:val="009C52A0"/>
    <w:rsid w:val="009C5AD8"/>
    <w:rsid w:val="009C7AE4"/>
    <w:rsid w:val="009D1144"/>
    <w:rsid w:val="009D4483"/>
    <w:rsid w:val="009D5A72"/>
    <w:rsid w:val="009D5D0F"/>
    <w:rsid w:val="009D61CF"/>
    <w:rsid w:val="009D7ADC"/>
    <w:rsid w:val="009E0AE0"/>
    <w:rsid w:val="009F286D"/>
    <w:rsid w:val="009F3702"/>
    <w:rsid w:val="009F3876"/>
    <w:rsid w:val="009F6340"/>
    <w:rsid w:val="009F717C"/>
    <w:rsid w:val="009F730E"/>
    <w:rsid w:val="00A025DF"/>
    <w:rsid w:val="00A04EB7"/>
    <w:rsid w:val="00A05BE1"/>
    <w:rsid w:val="00A05F92"/>
    <w:rsid w:val="00A13C1A"/>
    <w:rsid w:val="00A14BEB"/>
    <w:rsid w:val="00A20122"/>
    <w:rsid w:val="00A23ACD"/>
    <w:rsid w:val="00A241E6"/>
    <w:rsid w:val="00A26378"/>
    <w:rsid w:val="00A274FC"/>
    <w:rsid w:val="00A35766"/>
    <w:rsid w:val="00A3610F"/>
    <w:rsid w:val="00A361D4"/>
    <w:rsid w:val="00A417E0"/>
    <w:rsid w:val="00A43550"/>
    <w:rsid w:val="00A46D68"/>
    <w:rsid w:val="00A47B4D"/>
    <w:rsid w:val="00A53D84"/>
    <w:rsid w:val="00A5465D"/>
    <w:rsid w:val="00A5675E"/>
    <w:rsid w:val="00A56C43"/>
    <w:rsid w:val="00A60DAF"/>
    <w:rsid w:val="00A637FC"/>
    <w:rsid w:val="00A64DE6"/>
    <w:rsid w:val="00A66E79"/>
    <w:rsid w:val="00A66F85"/>
    <w:rsid w:val="00A6737C"/>
    <w:rsid w:val="00A74AE8"/>
    <w:rsid w:val="00A75B63"/>
    <w:rsid w:val="00A81F7B"/>
    <w:rsid w:val="00A851DF"/>
    <w:rsid w:val="00A85514"/>
    <w:rsid w:val="00A8593D"/>
    <w:rsid w:val="00A9474E"/>
    <w:rsid w:val="00A96512"/>
    <w:rsid w:val="00AA3E17"/>
    <w:rsid w:val="00AA4D98"/>
    <w:rsid w:val="00AA53F8"/>
    <w:rsid w:val="00AA6695"/>
    <w:rsid w:val="00AA6C3F"/>
    <w:rsid w:val="00AB1AC4"/>
    <w:rsid w:val="00AB35EA"/>
    <w:rsid w:val="00AB4AB5"/>
    <w:rsid w:val="00AB7ED6"/>
    <w:rsid w:val="00AC0DF2"/>
    <w:rsid w:val="00AC1869"/>
    <w:rsid w:val="00AC52BA"/>
    <w:rsid w:val="00AC7DC9"/>
    <w:rsid w:val="00AD1273"/>
    <w:rsid w:val="00AD1AE3"/>
    <w:rsid w:val="00AD2C73"/>
    <w:rsid w:val="00AD3406"/>
    <w:rsid w:val="00AD36E0"/>
    <w:rsid w:val="00AD406B"/>
    <w:rsid w:val="00AD543B"/>
    <w:rsid w:val="00AD77D7"/>
    <w:rsid w:val="00AE2448"/>
    <w:rsid w:val="00AE40B6"/>
    <w:rsid w:val="00AE5BA1"/>
    <w:rsid w:val="00AE654E"/>
    <w:rsid w:val="00AE7A3F"/>
    <w:rsid w:val="00AE7F1F"/>
    <w:rsid w:val="00AF16D6"/>
    <w:rsid w:val="00AF24E6"/>
    <w:rsid w:val="00AF2A20"/>
    <w:rsid w:val="00AF5F40"/>
    <w:rsid w:val="00B00779"/>
    <w:rsid w:val="00B01357"/>
    <w:rsid w:val="00B01A43"/>
    <w:rsid w:val="00B05416"/>
    <w:rsid w:val="00B10584"/>
    <w:rsid w:val="00B142CF"/>
    <w:rsid w:val="00B16992"/>
    <w:rsid w:val="00B22A4F"/>
    <w:rsid w:val="00B24810"/>
    <w:rsid w:val="00B250D8"/>
    <w:rsid w:val="00B25EF3"/>
    <w:rsid w:val="00B3021D"/>
    <w:rsid w:val="00B34F1E"/>
    <w:rsid w:val="00B377BB"/>
    <w:rsid w:val="00B37817"/>
    <w:rsid w:val="00B41461"/>
    <w:rsid w:val="00B43D2F"/>
    <w:rsid w:val="00B441AC"/>
    <w:rsid w:val="00B479B9"/>
    <w:rsid w:val="00B5156A"/>
    <w:rsid w:val="00B52A79"/>
    <w:rsid w:val="00B61BCA"/>
    <w:rsid w:val="00B61E33"/>
    <w:rsid w:val="00B6262C"/>
    <w:rsid w:val="00B716B1"/>
    <w:rsid w:val="00B71A22"/>
    <w:rsid w:val="00B71F68"/>
    <w:rsid w:val="00B73AE9"/>
    <w:rsid w:val="00B756FB"/>
    <w:rsid w:val="00B77C3B"/>
    <w:rsid w:val="00B804F9"/>
    <w:rsid w:val="00B81803"/>
    <w:rsid w:val="00B83DE7"/>
    <w:rsid w:val="00B85166"/>
    <w:rsid w:val="00B9038D"/>
    <w:rsid w:val="00B903BD"/>
    <w:rsid w:val="00B9104A"/>
    <w:rsid w:val="00B91A21"/>
    <w:rsid w:val="00B97928"/>
    <w:rsid w:val="00B97DAF"/>
    <w:rsid w:val="00BA20FF"/>
    <w:rsid w:val="00BA28F1"/>
    <w:rsid w:val="00BA2EC6"/>
    <w:rsid w:val="00BA404C"/>
    <w:rsid w:val="00BA574A"/>
    <w:rsid w:val="00BA5940"/>
    <w:rsid w:val="00BA739C"/>
    <w:rsid w:val="00BB4546"/>
    <w:rsid w:val="00BB5E73"/>
    <w:rsid w:val="00BC09CF"/>
    <w:rsid w:val="00BC0A9E"/>
    <w:rsid w:val="00BC0BB4"/>
    <w:rsid w:val="00BC1162"/>
    <w:rsid w:val="00BC1891"/>
    <w:rsid w:val="00BC22EC"/>
    <w:rsid w:val="00BC2CFE"/>
    <w:rsid w:val="00BC5588"/>
    <w:rsid w:val="00BC5D9E"/>
    <w:rsid w:val="00BC628A"/>
    <w:rsid w:val="00BD47C1"/>
    <w:rsid w:val="00BD66F6"/>
    <w:rsid w:val="00BD74C0"/>
    <w:rsid w:val="00BE16F6"/>
    <w:rsid w:val="00BE29AA"/>
    <w:rsid w:val="00BE3836"/>
    <w:rsid w:val="00BE6C6E"/>
    <w:rsid w:val="00BE6E78"/>
    <w:rsid w:val="00BE742F"/>
    <w:rsid w:val="00BE792B"/>
    <w:rsid w:val="00BF17B3"/>
    <w:rsid w:val="00BF1F8C"/>
    <w:rsid w:val="00BF298D"/>
    <w:rsid w:val="00BF3156"/>
    <w:rsid w:val="00BF49E8"/>
    <w:rsid w:val="00C01BE5"/>
    <w:rsid w:val="00C04214"/>
    <w:rsid w:val="00C11792"/>
    <w:rsid w:val="00C143E8"/>
    <w:rsid w:val="00C239E0"/>
    <w:rsid w:val="00C23D62"/>
    <w:rsid w:val="00C257B9"/>
    <w:rsid w:val="00C2726D"/>
    <w:rsid w:val="00C30840"/>
    <w:rsid w:val="00C30DFB"/>
    <w:rsid w:val="00C3535F"/>
    <w:rsid w:val="00C35542"/>
    <w:rsid w:val="00C3750D"/>
    <w:rsid w:val="00C416F3"/>
    <w:rsid w:val="00C5005C"/>
    <w:rsid w:val="00C500C1"/>
    <w:rsid w:val="00C50E2D"/>
    <w:rsid w:val="00C50F4F"/>
    <w:rsid w:val="00C5161F"/>
    <w:rsid w:val="00C57723"/>
    <w:rsid w:val="00C6179E"/>
    <w:rsid w:val="00C623BF"/>
    <w:rsid w:val="00C62F19"/>
    <w:rsid w:val="00C630AB"/>
    <w:rsid w:val="00C65820"/>
    <w:rsid w:val="00C71743"/>
    <w:rsid w:val="00C730C5"/>
    <w:rsid w:val="00C74241"/>
    <w:rsid w:val="00C80B84"/>
    <w:rsid w:val="00C811BE"/>
    <w:rsid w:val="00C81CEB"/>
    <w:rsid w:val="00C84B1B"/>
    <w:rsid w:val="00C86454"/>
    <w:rsid w:val="00C95611"/>
    <w:rsid w:val="00C966DF"/>
    <w:rsid w:val="00CA1386"/>
    <w:rsid w:val="00CA27E0"/>
    <w:rsid w:val="00CA3582"/>
    <w:rsid w:val="00CA76A4"/>
    <w:rsid w:val="00CA76FA"/>
    <w:rsid w:val="00CA7F55"/>
    <w:rsid w:val="00CB24D3"/>
    <w:rsid w:val="00CB4168"/>
    <w:rsid w:val="00CB4CFC"/>
    <w:rsid w:val="00CB558D"/>
    <w:rsid w:val="00CC1B62"/>
    <w:rsid w:val="00CC383B"/>
    <w:rsid w:val="00CC4F4F"/>
    <w:rsid w:val="00CD00EE"/>
    <w:rsid w:val="00CD181D"/>
    <w:rsid w:val="00CD657E"/>
    <w:rsid w:val="00CE000B"/>
    <w:rsid w:val="00CE0A5E"/>
    <w:rsid w:val="00CE4EB6"/>
    <w:rsid w:val="00CE636C"/>
    <w:rsid w:val="00CF130C"/>
    <w:rsid w:val="00CF4435"/>
    <w:rsid w:val="00CF4499"/>
    <w:rsid w:val="00CF494E"/>
    <w:rsid w:val="00D002F4"/>
    <w:rsid w:val="00D0271F"/>
    <w:rsid w:val="00D07733"/>
    <w:rsid w:val="00D110FE"/>
    <w:rsid w:val="00D112FF"/>
    <w:rsid w:val="00D11C5D"/>
    <w:rsid w:val="00D1345A"/>
    <w:rsid w:val="00D174DD"/>
    <w:rsid w:val="00D24C6E"/>
    <w:rsid w:val="00D265CA"/>
    <w:rsid w:val="00D27060"/>
    <w:rsid w:val="00D314B5"/>
    <w:rsid w:val="00D3153C"/>
    <w:rsid w:val="00D33563"/>
    <w:rsid w:val="00D3397E"/>
    <w:rsid w:val="00D3498F"/>
    <w:rsid w:val="00D45312"/>
    <w:rsid w:val="00D47574"/>
    <w:rsid w:val="00D50099"/>
    <w:rsid w:val="00D50B82"/>
    <w:rsid w:val="00D50D59"/>
    <w:rsid w:val="00D52903"/>
    <w:rsid w:val="00D533E8"/>
    <w:rsid w:val="00D5370C"/>
    <w:rsid w:val="00D54C41"/>
    <w:rsid w:val="00D663F7"/>
    <w:rsid w:val="00D67F6D"/>
    <w:rsid w:val="00D70569"/>
    <w:rsid w:val="00D7058A"/>
    <w:rsid w:val="00D705B1"/>
    <w:rsid w:val="00D8075C"/>
    <w:rsid w:val="00D83265"/>
    <w:rsid w:val="00D843FE"/>
    <w:rsid w:val="00D96771"/>
    <w:rsid w:val="00DA3831"/>
    <w:rsid w:val="00DA3E4D"/>
    <w:rsid w:val="00DA3F6E"/>
    <w:rsid w:val="00DA5A86"/>
    <w:rsid w:val="00DA7BF9"/>
    <w:rsid w:val="00DB19DD"/>
    <w:rsid w:val="00DB38A6"/>
    <w:rsid w:val="00DB5A17"/>
    <w:rsid w:val="00DC13E7"/>
    <w:rsid w:val="00DC5CF8"/>
    <w:rsid w:val="00DC7EA2"/>
    <w:rsid w:val="00DD1A81"/>
    <w:rsid w:val="00DD1D18"/>
    <w:rsid w:val="00DD3EAF"/>
    <w:rsid w:val="00DD503A"/>
    <w:rsid w:val="00DD53A7"/>
    <w:rsid w:val="00DE1CD0"/>
    <w:rsid w:val="00DE6CB3"/>
    <w:rsid w:val="00DF05C7"/>
    <w:rsid w:val="00DF323D"/>
    <w:rsid w:val="00DF3F19"/>
    <w:rsid w:val="00DF5B17"/>
    <w:rsid w:val="00DF617B"/>
    <w:rsid w:val="00DF7258"/>
    <w:rsid w:val="00DF7ADB"/>
    <w:rsid w:val="00E00BF5"/>
    <w:rsid w:val="00E01BB2"/>
    <w:rsid w:val="00E0205E"/>
    <w:rsid w:val="00E0229F"/>
    <w:rsid w:val="00E06D89"/>
    <w:rsid w:val="00E07150"/>
    <w:rsid w:val="00E129E1"/>
    <w:rsid w:val="00E13388"/>
    <w:rsid w:val="00E1516D"/>
    <w:rsid w:val="00E15880"/>
    <w:rsid w:val="00E15897"/>
    <w:rsid w:val="00E15A95"/>
    <w:rsid w:val="00E1634C"/>
    <w:rsid w:val="00E16728"/>
    <w:rsid w:val="00E17755"/>
    <w:rsid w:val="00E23EAC"/>
    <w:rsid w:val="00E2533C"/>
    <w:rsid w:val="00E25E65"/>
    <w:rsid w:val="00E260FB"/>
    <w:rsid w:val="00E3052C"/>
    <w:rsid w:val="00E30B7D"/>
    <w:rsid w:val="00E3273F"/>
    <w:rsid w:val="00E33E83"/>
    <w:rsid w:val="00E34BA5"/>
    <w:rsid w:val="00E34BE5"/>
    <w:rsid w:val="00E373C0"/>
    <w:rsid w:val="00E37BF9"/>
    <w:rsid w:val="00E4036A"/>
    <w:rsid w:val="00E40829"/>
    <w:rsid w:val="00E4316F"/>
    <w:rsid w:val="00E43E78"/>
    <w:rsid w:val="00E46A0F"/>
    <w:rsid w:val="00E52304"/>
    <w:rsid w:val="00E6139A"/>
    <w:rsid w:val="00E644A9"/>
    <w:rsid w:val="00E64C73"/>
    <w:rsid w:val="00E661F3"/>
    <w:rsid w:val="00E72426"/>
    <w:rsid w:val="00E73630"/>
    <w:rsid w:val="00E73C5F"/>
    <w:rsid w:val="00E74FCF"/>
    <w:rsid w:val="00E7669F"/>
    <w:rsid w:val="00E76BEA"/>
    <w:rsid w:val="00E805A2"/>
    <w:rsid w:val="00E81CEE"/>
    <w:rsid w:val="00E843BF"/>
    <w:rsid w:val="00E865CE"/>
    <w:rsid w:val="00E8762B"/>
    <w:rsid w:val="00E90030"/>
    <w:rsid w:val="00E930C5"/>
    <w:rsid w:val="00E95F28"/>
    <w:rsid w:val="00E962A3"/>
    <w:rsid w:val="00EA41CF"/>
    <w:rsid w:val="00EA77AB"/>
    <w:rsid w:val="00EB00F5"/>
    <w:rsid w:val="00EB1364"/>
    <w:rsid w:val="00EB1CA4"/>
    <w:rsid w:val="00EB26DD"/>
    <w:rsid w:val="00EB53C4"/>
    <w:rsid w:val="00EB7727"/>
    <w:rsid w:val="00EB7F06"/>
    <w:rsid w:val="00EC2741"/>
    <w:rsid w:val="00EC6C6A"/>
    <w:rsid w:val="00ED1A67"/>
    <w:rsid w:val="00ED2894"/>
    <w:rsid w:val="00ED5259"/>
    <w:rsid w:val="00ED5824"/>
    <w:rsid w:val="00ED5B17"/>
    <w:rsid w:val="00ED5F37"/>
    <w:rsid w:val="00ED6200"/>
    <w:rsid w:val="00EE028E"/>
    <w:rsid w:val="00EE1319"/>
    <w:rsid w:val="00EE159D"/>
    <w:rsid w:val="00EE3F7A"/>
    <w:rsid w:val="00EE5CE4"/>
    <w:rsid w:val="00EF1C2B"/>
    <w:rsid w:val="00EF1CD6"/>
    <w:rsid w:val="00EF50C3"/>
    <w:rsid w:val="00EF7EDF"/>
    <w:rsid w:val="00F03A9D"/>
    <w:rsid w:val="00F063FE"/>
    <w:rsid w:val="00F14E59"/>
    <w:rsid w:val="00F231BC"/>
    <w:rsid w:val="00F2321D"/>
    <w:rsid w:val="00F2326D"/>
    <w:rsid w:val="00F26339"/>
    <w:rsid w:val="00F268EF"/>
    <w:rsid w:val="00F27B08"/>
    <w:rsid w:val="00F27BA7"/>
    <w:rsid w:val="00F33151"/>
    <w:rsid w:val="00F37CDD"/>
    <w:rsid w:val="00F413DC"/>
    <w:rsid w:val="00F4183C"/>
    <w:rsid w:val="00F4256E"/>
    <w:rsid w:val="00F47084"/>
    <w:rsid w:val="00F479F7"/>
    <w:rsid w:val="00F500CA"/>
    <w:rsid w:val="00F50CC9"/>
    <w:rsid w:val="00F539E3"/>
    <w:rsid w:val="00F54737"/>
    <w:rsid w:val="00F55AC3"/>
    <w:rsid w:val="00F7062B"/>
    <w:rsid w:val="00F71DE3"/>
    <w:rsid w:val="00F74FE9"/>
    <w:rsid w:val="00F80DE2"/>
    <w:rsid w:val="00F81317"/>
    <w:rsid w:val="00F81B98"/>
    <w:rsid w:val="00F82607"/>
    <w:rsid w:val="00F90DD5"/>
    <w:rsid w:val="00F95E08"/>
    <w:rsid w:val="00FA2BF6"/>
    <w:rsid w:val="00FA4865"/>
    <w:rsid w:val="00FA7345"/>
    <w:rsid w:val="00FA7D6F"/>
    <w:rsid w:val="00FB47C8"/>
    <w:rsid w:val="00FB6DE3"/>
    <w:rsid w:val="00FC0443"/>
    <w:rsid w:val="00FC06F5"/>
    <w:rsid w:val="00FD071C"/>
    <w:rsid w:val="00FD1BB6"/>
    <w:rsid w:val="00FD242C"/>
    <w:rsid w:val="00FD3DE6"/>
    <w:rsid w:val="00FD4A17"/>
    <w:rsid w:val="00FD5278"/>
    <w:rsid w:val="00FD58F8"/>
    <w:rsid w:val="00FD7068"/>
    <w:rsid w:val="00FE03EA"/>
    <w:rsid w:val="00FE2C92"/>
    <w:rsid w:val="00FE4964"/>
    <w:rsid w:val="00FE4B90"/>
    <w:rsid w:val="00FF4527"/>
    <w:rsid w:val="00FF4764"/>
    <w:rsid w:val="00FF70BA"/>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EDAC2"/>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F717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qFormat/>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D52903"/>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D52903"/>
    <w:rPr>
      <w:rFonts w:asciiTheme="majorHAnsi" w:hAnsiTheme="majorHAnsi"/>
      <w:b w:val="0"/>
      <w:color w:val="000000"/>
      <w:shd w:val="clear" w:color="auto" w:fill="FFCC66"/>
    </w:rPr>
  </w:style>
  <w:style w:type="paragraph" w:customStyle="1" w:styleId="Idea">
    <w:name w:val="Idea"/>
    <w:basedOn w:val="Normal"/>
    <w:link w:val="IdeaChar"/>
    <w:qFormat/>
    <w:rsid w:val="00D52903"/>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D52903"/>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customStyle="1" w:styleId="TemplateVersion">
    <w:name w:val="Template Version"/>
    <w:basedOn w:val="Normal"/>
    <w:link w:val="TemplateVersionChar"/>
    <w:qFormat/>
    <w:rsid w:val="00065B70"/>
    <w:rPr>
      <w:color w:val="BFBFBF" w:themeColor="background1" w:themeShade="BF"/>
    </w:rPr>
  </w:style>
  <w:style w:type="character" w:customStyle="1" w:styleId="TemplateVersionChar">
    <w:name w:val="Template Version Char"/>
    <w:basedOn w:val="DefaultParagraphFont"/>
    <w:link w:val="TemplateVersion"/>
    <w:rsid w:val="00065B70"/>
    <w:rPr>
      <w:rFonts w:asciiTheme="majorHAnsi" w:hAnsiTheme="majorHAnsi"/>
      <w:color w:val="BFBFBF" w:themeColor="background1" w:themeShade="BF"/>
    </w:rPr>
  </w:style>
  <w:style w:type="paragraph" w:styleId="NormalWeb">
    <w:name w:val="Normal (Web)"/>
    <w:basedOn w:val="Normal"/>
    <w:uiPriority w:val="99"/>
    <w:semiHidden/>
    <w:unhideWhenUsed/>
    <w:rsid w:val="00261A1D"/>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1E62F7"/>
    <w:pPr>
      <w:autoSpaceDE w:val="0"/>
      <w:autoSpaceDN w:val="0"/>
      <w:adjustRightInd w:val="0"/>
      <w:spacing w:after="0" w:line="240" w:lineRule="auto"/>
    </w:pPr>
    <w:rPr>
      <w:rFonts w:ascii="Consolas" w:hAnsi="Consolas" w:cs="Consolas"/>
      <w:color w:val="000000"/>
      <w:sz w:val="24"/>
      <w:szCs w:val="24"/>
    </w:rPr>
  </w:style>
  <w:style w:type="character" w:customStyle="1" w:styleId="apple-converted-space">
    <w:name w:val="apple-converted-space"/>
    <w:basedOn w:val="DefaultParagraphFont"/>
    <w:rsid w:val="00903716"/>
  </w:style>
  <w:style w:type="character" w:styleId="HTMLCode">
    <w:name w:val="HTML Code"/>
    <w:basedOn w:val="DefaultParagraphFont"/>
    <w:uiPriority w:val="99"/>
    <w:semiHidden/>
    <w:unhideWhenUsed/>
    <w:rsid w:val="00903716"/>
    <w:rPr>
      <w:rFonts w:ascii="Courier New" w:eastAsia="Times New Roman" w:hAnsi="Courier New" w:cs="Courier New"/>
      <w:sz w:val="20"/>
      <w:szCs w:val="20"/>
    </w:rPr>
  </w:style>
  <w:style w:type="character" w:styleId="Strong">
    <w:name w:val="Strong"/>
    <w:basedOn w:val="DefaultParagraphFont"/>
    <w:uiPriority w:val="22"/>
    <w:qFormat/>
    <w:rsid w:val="000058A1"/>
    <w:rPr>
      <w:b/>
      <w:bCs/>
    </w:rPr>
  </w:style>
  <w:style w:type="character" w:styleId="UnresolvedMention">
    <w:name w:val="Unresolved Mention"/>
    <w:basedOn w:val="DefaultParagraphFont"/>
    <w:uiPriority w:val="99"/>
    <w:semiHidden/>
    <w:unhideWhenUsed/>
    <w:rsid w:val="004A64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80526">
      <w:bodyDiv w:val="1"/>
      <w:marLeft w:val="0"/>
      <w:marRight w:val="0"/>
      <w:marTop w:val="0"/>
      <w:marBottom w:val="0"/>
      <w:divBdr>
        <w:top w:val="none" w:sz="0" w:space="0" w:color="auto"/>
        <w:left w:val="none" w:sz="0" w:space="0" w:color="auto"/>
        <w:bottom w:val="none" w:sz="0" w:space="0" w:color="auto"/>
        <w:right w:val="none" w:sz="0" w:space="0" w:color="auto"/>
      </w:divBdr>
    </w:div>
    <w:div w:id="183247462">
      <w:bodyDiv w:val="1"/>
      <w:marLeft w:val="0"/>
      <w:marRight w:val="0"/>
      <w:marTop w:val="0"/>
      <w:marBottom w:val="0"/>
      <w:divBdr>
        <w:top w:val="none" w:sz="0" w:space="0" w:color="auto"/>
        <w:left w:val="none" w:sz="0" w:space="0" w:color="auto"/>
        <w:bottom w:val="none" w:sz="0" w:space="0" w:color="auto"/>
        <w:right w:val="none" w:sz="0" w:space="0" w:color="auto"/>
      </w:divBdr>
    </w:div>
    <w:div w:id="207107733">
      <w:bodyDiv w:val="1"/>
      <w:marLeft w:val="0"/>
      <w:marRight w:val="0"/>
      <w:marTop w:val="0"/>
      <w:marBottom w:val="0"/>
      <w:divBdr>
        <w:top w:val="none" w:sz="0" w:space="0" w:color="auto"/>
        <w:left w:val="none" w:sz="0" w:space="0" w:color="auto"/>
        <w:bottom w:val="none" w:sz="0" w:space="0" w:color="auto"/>
        <w:right w:val="none" w:sz="0" w:space="0" w:color="auto"/>
      </w:divBdr>
    </w:div>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250819599">
      <w:bodyDiv w:val="1"/>
      <w:marLeft w:val="0"/>
      <w:marRight w:val="0"/>
      <w:marTop w:val="0"/>
      <w:marBottom w:val="0"/>
      <w:divBdr>
        <w:top w:val="none" w:sz="0" w:space="0" w:color="auto"/>
        <w:left w:val="none" w:sz="0" w:space="0" w:color="auto"/>
        <w:bottom w:val="none" w:sz="0" w:space="0" w:color="auto"/>
        <w:right w:val="none" w:sz="0" w:space="0" w:color="auto"/>
      </w:divBdr>
      <w:divsChild>
        <w:div w:id="501090412">
          <w:marLeft w:val="0"/>
          <w:marRight w:val="0"/>
          <w:marTop w:val="0"/>
          <w:marBottom w:val="0"/>
          <w:divBdr>
            <w:top w:val="none" w:sz="0" w:space="0" w:color="auto"/>
            <w:left w:val="none" w:sz="0" w:space="0" w:color="auto"/>
            <w:bottom w:val="none" w:sz="0" w:space="0" w:color="auto"/>
            <w:right w:val="none" w:sz="0" w:space="0" w:color="auto"/>
          </w:divBdr>
          <w:divsChild>
            <w:div w:id="120617602">
              <w:marLeft w:val="0"/>
              <w:marRight w:val="0"/>
              <w:marTop w:val="0"/>
              <w:marBottom w:val="0"/>
              <w:divBdr>
                <w:top w:val="none" w:sz="0" w:space="0" w:color="auto"/>
                <w:left w:val="none" w:sz="0" w:space="0" w:color="auto"/>
                <w:bottom w:val="none" w:sz="0" w:space="0" w:color="auto"/>
                <w:right w:val="none" w:sz="0" w:space="0" w:color="auto"/>
              </w:divBdr>
            </w:div>
            <w:div w:id="1801145333">
              <w:marLeft w:val="0"/>
              <w:marRight w:val="0"/>
              <w:marTop w:val="0"/>
              <w:marBottom w:val="0"/>
              <w:divBdr>
                <w:top w:val="none" w:sz="0" w:space="0" w:color="auto"/>
                <w:left w:val="none" w:sz="0" w:space="0" w:color="auto"/>
                <w:bottom w:val="none" w:sz="0" w:space="0" w:color="auto"/>
                <w:right w:val="none" w:sz="0" w:space="0" w:color="auto"/>
              </w:divBdr>
            </w:div>
            <w:div w:id="34165217">
              <w:marLeft w:val="0"/>
              <w:marRight w:val="0"/>
              <w:marTop w:val="0"/>
              <w:marBottom w:val="0"/>
              <w:divBdr>
                <w:top w:val="none" w:sz="0" w:space="0" w:color="auto"/>
                <w:left w:val="none" w:sz="0" w:space="0" w:color="auto"/>
                <w:bottom w:val="none" w:sz="0" w:space="0" w:color="auto"/>
                <w:right w:val="none" w:sz="0" w:space="0" w:color="auto"/>
              </w:divBdr>
            </w:div>
            <w:div w:id="1369447688">
              <w:marLeft w:val="0"/>
              <w:marRight w:val="0"/>
              <w:marTop w:val="0"/>
              <w:marBottom w:val="0"/>
              <w:divBdr>
                <w:top w:val="none" w:sz="0" w:space="0" w:color="auto"/>
                <w:left w:val="none" w:sz="0" w:space="0" w:color="auto"/>
                <w:bottom w:val="none" w:sz="0" w:space="0" w:color="auto"/>
                <w:right w:val="none" w:sz="0" w:space="0" w:color="auto"/>
              </w:divBdr>
            </w:div>
            <w:div w:id="1040544947">
              <w:marLeft w:val="0"/>
              <w:marRight w:val="0"/>
              <w:marTop w:val="0"/>
              <w:marBottom w:val="0"/>
              <w:divBdr>
                <w:top w:val="none" w:sz="0" w:space="0" w:color="auto"/>
                <w:left w:val="none" w:sz="0" w:space="0" w:color="auto"/>
                <w:bottom w:val="none" w:sz="0" w:space="0" w:color="auto"/>
                <w:right w:val="none" w:sz="0" w:space="0" w:color="auto"/>
              </w:divBdr>
            </w:div>
            <w:div w:id="367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3774">
      <w:bodyDiv w:val="1"/>
      <w:marLeft w:val="0"/>
      <w:marRight w:val="0"/>
      <w:marTop w:val="0"/>
      <w:marBottom w:val="0"/>
      <w:divBdr>
        <w:top w:val="none" w:sz="0" w:space="0" w:color="auto"/>
        <w:left w:val="none" w:sz="0" w:space="0" w:color="auto"/>
        <w:bottom w:val="none" w:sz="0" w:space="0" w:color="auto"/>
        <w:right w:val="none" w:sz="0" w:space="0" w:color="auto"/>
      </w:divBdr>
    </w:div>
    <w:div w:id="303316993">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967591650">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103577619">
      <w:bodyDiv w:val="1"/>
      <w:marLeft w:val="0"/>
      <w:marRight w:val="0"/>
      <w:marTop w:val="0"/>
      <w:marBottom w:val="0"/>
      <w:divBdr>
        <w:top w:val="none" w:sz="0" w:space="0" w:color="auto"/>
        <w:left w:val="none" w:sz="0" w:space="0" w:color="auto"/>
        <w:bottom w:val="none" w:sz="0" w:space="0" w:color="auto"/>
        <w:right w:val="none" w:sz="0" w:space="0" w:color="auto"/>
      </w:divBdr>
    </w:div>
    <w:div w:id="1171141831">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457605436">
      <w:bodyDiv w:val="1"/>
      <w:marLeft w:val="0"/>
      <w:marRight w:val="0"/>
      <w:marTop w:val="0"/>
      <w:marBottom w:val="0"/>
      <w:divBdr>
        <w:top w:val="none" w:sz="0" w:space="0" w:color="auto"/>
        <w:left w:val="none" w:sz="0" w:space="0" w:color="auto"/>
        <w:bottom w:val="none" w:sz="0" w:space="0" w:color="auto"/>
        <w:right w:val="none" w:sz="0" w:space="0" w:color="auto"/>
      </w:divBdr>
    </w:div>
    <w:div w:id="1524709402">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542784726">
      <w:bodyDiv w:val="1"/>
      <w:marLeft w:val="0"/>
      <w:marRight w:val="0"/>
      <w:marTop w:val="0"/>
      <w:marBottom w:val="0"/>
      <w:divBdr>
        <w:top w:val="none" w:sz="0" w:space="0" w:color="auto"/>
        <w:left w:val="none" w:sz="0" w:space="0" w:color="auto"/>
        <w:bottom w:val="none" w:sz="0" w:space="0" w:color="auto"/>
        <w:right w:val="none" w:sz="0" w:space="0" w:color="auto"/>
      </w:divBdr>
    </w:div>
    <w:div w:id="165217151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88024129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 w:id="212260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torageexplorer.co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docs.microsoft.com/en-us/powershell/azure/install-azurerm-ps"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portal.azure.com/" TargetMode="Externa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aka.ms/downloadazcopy"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portal.azure.com/" TargetMode="External"/><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isiecki\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4AE693AAFCF82542BD8BE44BEDE30AF1" ma:contentTypeVersion="22" ma:contentTypeDescription="This content type is produced by an individual or team as part of a team collaboration effort, such as customer engagement. Reuse this type of content at your own risk." ma:contentTypeScope="" ma:versionID="db1986e7fb75177f98b37fb5026e434d">
  <xsd:schema xmlns:xsd="http://www.w3.org/2001/XMLSchema" xmlns:xs="http://www.w3.org/2001/XMLSchema" xmlns:p="http://schemas.microsoft.com/office/2006/metadata/properties" xmlns:ns2="230e9df3-be65-4c73-a93b-d1236ebd677e" targetNamespace="http://schemas.microsoft.com/office/2006/metadata/properties" ma:root="true" ma:fieldsID="9cb4d81d54d03c3bb5ff91d67121cd49"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289;#Microsoft Azure Machine Learning|9207948e-39de-44e3-bca4-b0005ecebc86;#288;#Microsoft SQL Server|261ba873-f3ab-420e-96d6-e3004596a551"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description="" ma:hidden="true" ma:list="{bc1bf599-7032-4abd-adbc-fae0a55155ec}" ma:internalName="TaxCatchAll" ma:showField="CatchAllData" ma:web="0b7f5404-5dde-4fcb-9518-b95a4748512c">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description="" ma:hidden="true" ma:list="{bc1bf599-7032-4abd-adbc-fae0a55155ec}" ma:internalName="TaxCatchAllLabel" ma:readOnly="true" ma:showField="CatchAllDataLabel" ma:web="0b7f5404-5dde-4fcb-9518-b95a4748512c">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269;#English|cb91f272-ce4d-4a7e-9bbf-78b58e3d188d"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e385fb40-52d4-4fae-9c5b-3e8ff8a5878e" ContentTypeId="0x01010079CA57CA2DAD654DAB031774EE674658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230e9df3-be65-4c73-a93b-d1236ebd677e">CPS048-348031040-1875</_dlc_DocId>
    <_dlc_DocIdUrl xmlns="230e9df3-be65-4c73-a93b-d1236ebd677e">
      <Url>https://microsoft.sharepoint.com/teams/CampusProjectSites048/zszovvskzd/_layouts/15/DocIdRedir.aspx?ID=CPS048-348031040-1875</Url>
      <Description>CPS048-348031040-1875</Description>
    </_dlc_DocIdUrl>
    <DocumentDescription xmlns="230e9df3-be65-4c73-a93b-d1236ebd677e" xsi:nil="true"/>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MSProductsTaxHTField0>
    <m74a2925250f485f9486ed3f97e2a6b3 xmlns="230e9df3-be65-4c73-a93b-d1236ebd677e">
      <Terms xmlns="http://schemas.microsoft.com/office/infopath/2007/PartnerControls"/>
    </m74a2925250f485f9486ed3f97e2a6b3>
    <oad7af80ad0f4ba99bb03b3894ab533c xmlns="230e9df3-be65-4c73-a93b-d1236ebd677e">
      <Terms xmlns="http://schemas.microsoft.com/office/infopath/2007/PartnerControls"/>
    </oad7af80ad0f4ba99bb03b3894ab533c>
    <Authors xmlns="230e9df3-be65-4c73-a93b-d1236ebd677e">
      <UserInfo>
        <DisplayName/>
        <AccountId xsi:nil="true"/>
        <AccountType/>
      </UserInfo>
    </Authors>
    <DerivedFromID xmlns="230e9df3-be65-4c73-a93b-d1236ebd677e">Original</DerivedFromID>
    <TaxCatchAll xmlns="230e9df3-be65-4c73-a93b-d1236ebd677e">
      <Value>269</Value>
    </TaxCatchAl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A18E4-B36F-4FD3-B51E-8C433398B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0E3806-A5C2-448F-9895-83F3BD2D54B1}">
  <ds:schemaRefs>
    <ds:schemaRef ds:uri="Microsoft.SharePoint.Taxonomy.ContentTypeSync"/>
  </ds:schemaRefs>
</ds:datastoreItem>
</file>

<file path=customXml/itemProps3.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4.xml><?xml version="1.0" encoding="utf-8"?>
<ds:datastoreItem xmlns:ds="http://schemas.openxmlformats.org/officeDocument/2006/customXml" ds:itemID="{1EC5D562-3B2F-4F82-B29F-7F26F1DC6E9D}">
  <ds:schemaRefs>
    <ds:schemaRef ds:uri="http://schemas.microsoft.com/sharepoint/events"/>
  </ds:schemaRefs>
</ds:datastoreItem>
</file>

<file path=customXml/itemProps5.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s>
</ds:datastoreItem>
</file>

<file path=customXml/itemProps6.xml><?xml version="1.0" encoding="utf-8"?>
<ds:datastoreItem xmlns:ds="http://schemas.openxmlformats.org/officeDocument/2006/customXml" ds:itemID="{65893E16-32AE-498F-A89E-52A6F3AFE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2163</TotalTime>
  <Pages>11</Pages>
  <Words>2362</Words>
  <Characters>13469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Rahul Deshmukh</cp:lastModifiedBy>
  <cp:revision>661</cp:revision>
  <dcterms:created xsi:type="dcterms:W3CDTF">2016-09-29T20:50:00Z</dcterms:created>
  <dcterms:modified xsi:type="dcterms:W3CDTF">2017-11-06T07:54:00Z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0x01010079CA57CA2DAD654DAB031774EE67465801004AE693AAFCF82542BD8BE44BEDE30AF1</vt:lpwstr>
  </property>
  <property fmtid="{D5CDD505-2E9C-101B-9397-08002B2CF9AE}" pid="7" name="TaxKeywordTaxHTField">
    <vt:lpwstr/>
  </property>
  <property fmtid="{D5CDD505-2E9C-101B-9397-08002B2CF9AE}" pid="8" name="_dlc_DocIdItemGuid">
    <vt:lpwstr>a7605cbb-1cac-42bb-a990-84050d9a14df</vt:lpwstr>
  </property>
  <property fmtid="{D5CDD505-2E9C-101B-9397-08002B2CF9AE}" pid="9" name="VerticalIndustries">
    <vt:lpwstr/>
  </property>
  <property fmtid="{D5CDD505-2E9C-101B-9397-08002B2CF9AE}" pid="10" name="MSLanguage">
    <vt:lpwstr>269;#English|cb91f272-ce4d-4a7e-9bbf-78b58e3d188d</vt:lpwstr>
  </property>
  <property fmtid="{D5CDD505-2E9C-101B-9397-08002B2CF9AE}" pid="11" name="MSProducts">
    <vt:lpwstr/>
  </property>
  <property fmtid="{D5CDD505-2E9C-101B-9397-08002B2CF9AE}" pid="12" name="ServicesIPTypes">
    <vt:lpwstr/>
  </property>
  <property fmtid="{D5CDD505-2E9C-101B-9397-08002B2CF9AE}" pid="13" name="MSIP_Label_f42aa342-8706-4288-bd11-ebb85995028c_Enabled">
    <vt:lpwstr>True</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Owner">
    <vt:lpwstr>radeshmu@microsoft.com</vt:lpwstr>
  </property>
  <property fmtid="{D5CDD505-2E9C-101B-9397-08002B2CF9AE}" pid="16" name="MSIP_Label_f42aa342-8706-4288-bd11-ebb85995028c_SetDate">
    <vt:lpwstr>2017-11-06T02:05:17.3293080Z</vt:lpwstr>
  </property>
  <property fmtid="{D5CDD505-2E9C-101B-9397-08002B2CF9AE}" pid="17" name="MSIP_Label_f42aa342-8706-4288-bd11-ebb85995028c_Name">
    <vt:lpwstr>General</vt:lpwstr>
  </property>
  <property fmtid="{D5CDD505-2E9C-101B-9397-08002B2CF9AE}" pid="18" name="MSIP_Label_f42aa342-8706-4288-bd11-ebb85995028c_Application">
    <vt:lpwstr>Microsoft Azure Information Protection</vt:lpwstr>
  </property>
  <property fmtid="{D5CDD505-2E9C-101B-9397-08002B2CF9AE}" pid="19" name="MSIP_Label_f42aa342-8706-4288-bd11-ebb85995028c_Extended_MSFT_Method">
    <vt:lpwstr>Automatic</vt:lpwstr>
  </property>
  <property fmtid="{D5CDD505-2E9C-101B-9397-08002B2CF9AE}" pid="20" name="Sensitivity">
    <vt:lpwstr>General</vt:lpwstr>
  </property>
</Properties>
</file>